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A9D1F" w14:textId="77777777" w:rsidR="004F0911" w:rsidRPr="00F03E3F" w:rsidRDefault="004F0911" w:rsidP="00F03E3F">
      <w:pPr>
        <w:spacing w:line="280" w:lineRule="exact"/>
        <w:rPr>
          <w:rFonts w:ascii="Arial" w:hAnsi="Arial" w:cs="Arial"/>
        </w:rPr>
      </w:pPr>
    </w:p>
    <w:p w14:paraId="71CA86F9" w14:textId="77777777" w:rsidR="00B123D7" w:rsidRPr="00F03E3F" w:rsidRDefault="002B6C36" w:rsidP="00F03E3F">
      <w:pPr>
        <w:spacing w:line="240" w:lineRule="auto"/>
        <w:rPr>
          <w:rFonts w:ascii="Arial" w:hAnsi="Arial" w:cs="Arial"/>
        </w:rPr>
      </w:pPr>
      <w:r w:rsidRPr="00F03E3F">
        <w:rPr>
          <w:rFonts w:ascii="Arial" w:hAnsi="Arial" w:cs="Arial"/>
          <w:noProof/>
        </w:rPr>
        <w:drawing>
          <wp:inline distT="0" distB="0" distL="0" distR="0" wp14:anchorId="020A7CBB" wp14:editId="675FB466">
            <wp:extent cx="2160000" cy="856573"/>
            <wp:effectExtent l="0" t="0" r="0" b="1270"/>
            <wp:docPr id="254693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9329" name="Graphic 25469329"/>
                    <pic:cNvPicPr/>
                  </pic:nvPicPr>
                  <pic:blipFill>
                    <a:blip r:embed="rId10">
                      <a:extLst>
                        <a:ext uri="{96DAC541-7B7A-43D3-8B79-37D633B846F1}">
                          <asvg:svgBlip xmlns:asvg="http://schemas.microsoft.com/office/drawing/2016/SVG/main" r:embed="rId11"/>
                        </a:ext>
                      </a:extLst>
                    </a:blip>
                    <a:stretch>
                      <a:fillRect/>
                    </a:stretch>
                  </pic:blipFill>
                  <pic:spPr>
                    <a:xfrm>
                      <a:off x="0" y="0"/>
                      <a:ext cx="2160000" cy="856573"/>
                    </a:xfrm>
                    <a:prstGeom prst="rect">
                      <a:avLst/>
                    </a:prstGeom>
                  </pic:spPr>
                </pic:pic>
              </a:graphicData>
            </a:graphic>
          </wp:inline>
        </w:drawing>
      </w:r>
    </w:p>
    <w:p w14:paraId="01A90110" w14:textId="5D629C14" w:rsidR="00B123D7" w:rsidRPr="00F03E3F" w:rsidRDefault="00834442" w:rsidP="00F03E3F">
      <w:pPr>
        <w:pStyle w:val="Formfont2"/>
        <w:spacing w:line="280" w:lineRule="exact"/>
        <w:rPr>
          <w:rFonts w:cs="Arial"/>
          <w:color w:val="auto"/>
          <w:sz w:val="24"/>
          <w:szCs w:val="24"/>
        </w:rPr>
      </w:pPr>
      <w:r w:rsidRPr="00F03E3F">
        <w:rPr>
          <w:rFonts w:cs="Arial"/>
          <w:b/>
          <w:bCs/>
          <w:color w:val="auto"/>
          <w:sz w:val="24"/>
          <w:szCs w:val="24"/>
        </w:rPr>
        <w:t>S</w:t>
      </w:r>
      <w:r w:rsidR="001F3872">
        <w:rPr>
          <w:rFonts w:cs="Arial" w:hint="eastAsia"/>
          <w:b/>
          <w:bCs/>
          <w:color w:val="auto"/>
          <w:sz w:val="24"/>
          <w:szCs w:val="24"/>
          <w:lang w:eastAsia="ja-JP"/>
        </w:rPr>
        <w:t xml:space="preserve">1 </w:t>
      </w:r>
      <w:r w:rsidRPr="00F03E3F">
        <w:rPr>
          <w:rFonts w:cs="Arial"/>
          <w:b/>
          <w:bCs/>
          <w:color w:val="auto"/>
          <w:sz w:val="24"/>
          <w:szCs w:val="24"/>
        </w:rPr>
        <w:t>PAMS</w:t>
      </w:r>
      <w:r w:rsidR="00B123D7" w:rsidRPr="00F03E3F">
        <w:rPr>
          <w:rFonts w:cs="Arial"/>
          <w:color w:val="auto"/>
          <w:sz w:val="24"/>
          <w:szCs w:val="24"/>
        </w:rPr>
        <w:t xml:space="preserve"> submission form </w:t>
      </w:r>
    </w:p>
    <w:p w14:paraId="7D6E60EF" w14:textId="02EDEAD6" w:rsidR="00B123D7" w:rsidRPr="00F03E3F" w:rsidRDefault="00F03E3F" w:rsidP="00F03E3F">
      <w:pPr>
        <w:spacing w:line="280" w:lineRule="exact"/>
        <w:rPr>
          <w:rFonts w:ascii="Arial" w:hAnsi="Arial" w:cs="Arial"/>
          <w:b/>
          <w:bCs/>
        </w:rPr>
      </w:pPr>
      <w:r w:rsidRPr="00F03E3F">
        <w:rPr>
          <w:rFonts w:ascii="Arial" w:hAnsi="Arial" w:cs="Arial"/>
          <w:b/>
          <w:bCs/>
        </w:rPr>
        <w:t>DEADLINE 1</w:t>
      </w:r>
      <w:r w:rsidRPr="00F03E3F">
        <w:rPr>
          <w:rFonts w:ascii="Arial" w:hAnsi="Arial" w:cs="Arial"/>
          <w:b/>
          <w:bCs/>
        </w:rPr>
        <w:br/>
      </w:r>
      <w:r w:rsidR="00B123D7" w:rsidRPr="00F03E3F">
        <w:rPr>
          <w:rFonts w:ascii="Arial" w:hAnsi="Arial" w:cs="Arial"/>
        </w:rPr>
        <w:t>202</w:t>
      </w:r>
      <w:r w:rsidR="00C66BC5" w:rsidRPr="00F03E3F">
        <w:rPr>
          <w:rFonts w:ascii="Arial" w:hAnsi="Arial" w:cs="Arial"/>
        </w:rPr>
        <w:t>5</w:t>
      </w:r>
      <w:r w:rsidR="00B123D7" w:rsidRPr="00F03E3F">
        <w:rPr>
          <w:rFonts w:ascii="Arial" w:hAnsi="Arial" w:cs="Arial"/>
        </w:rPr>
        <w:t xml:space="preserve"> -2</w:t>
      </w:r>
      <w:r w:rsidR="00C66BC5" w:rsidRPr="00F03E3F">
        <w:rPr>
          <w:rFonts w:ascii="Arial" w:hAnsi="Arial" w:cs="Arial"/>
        </w:rPr>
        <w:t>6</w:t>
      </w:r>
      <w:r w:rsidR="00B123D7" w:rsidRPr="00F03E3F">
        <w:rPr>
          <w:rFonts w:ascii="Arial" w:hAnsi="Arial" w:cs="Arial"/>
        </w:rPr>
        <w:t xml:space="preserve"> academic year </w:t>
      </w:r>
    </w:p>
    <w:tbl>
      <w:tblPr>
        <w:tblStyle w:val="TableGrid"/>
        <w:tblW w:w="0" w:type="auto"/>
        <w:tblCellSpacing w:w="28" w:type="dxa"/>
        <w:tblBorders>
          <w:top w:val="none" w:sz="0" w:space="0" w:color="auto"/>
          <w:left w:val="none" w:sz="0" w:space="0" w:color="auto"/>
          <w:bottom w:val="none" w:sz="0" w:space="0" w:color="auto"/>
          <w:right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985"/>
        <w:gridCol w:w="8531"/>
      </w:tblGrid>
      <w:tr w:rsidR="002B6C36" w:rsidRPr="00F03E3F" w14:paraId="7D3610D9" w14:textId="77777777" w:rsidTr="002B6C36">
        <w:trPr>
          <w:cantSplit/>
          <w:trHeight w:val="240"/>
          <w:tblCellSpacing w:w="28" w:type="dxa"/>
        </w:trPr>
        <w:tc>
          <w:tcPr>
            <w:tcW w:w="1901" w:type="dxa"/>
            <w:shd w:val="clear" w:color="auto" w:fill="FFFFFF" w:themeFill="background1"/>
            <w:vAlign w:val="center"/>
          </w:tcPr>
          <w:p w14:paraId="0E89B8BF" w14:textId="0683A1D9" w:rsidR="00B123D7" w:rsidRPr="00F03E3F" w:rsidRDefault="00F03E3F" w:rsidP="00F03E3F">
            <w:pPr>
              <w:pStyle w:val="Formfont2"/>
              <w:spacing w:line="280" w:lineRule="exact"/>
              <w:rPr>
                <w:rFonts w:cs="Arial"/>
                <w:color w:val="auto"/>
                <w:sz w:val="24"/>
                <w:szCs w:val="24"/>
              </w:rPr>
            </w:pPr>
            <w:r w:rsidRPr="00F03E3F">
              <w:rPr>
                <w:rFonts w:cs="Arial"/>
                <w:color w:val="auto"/>
                <w:sz w:val="24"/>
                <w:szCs w:val="24"/>
              </w:rPr>
              <w:t>Candidate</w:t>
            </w:r>
            <w:r w:rsidR="002B6C36" w:rsidRPr="00F03E3F">
              <w:rPr>
                <w:rFonts w:cs="Arial"/>
                <w:sz w:val="24"/>
                <w:szCs w:val="24"/>
              </w:rPr>
              <w:t xml:space="preserve"> </w:t>
            </w:r>
            <w:r w:rsidR="00B123D7" w:rsidRPr="00F03E3F">
              <w:rPr>
                <w:rFonts w:cs="Arial"/>
                <w:color w:val="auto"/>
                <w:sz w:val="24"/>
                <w:szCs w:val="24"/>
              </w:rPr>
              <w:t>number</w:t>
            </w:r>
          </w:p>
        </w:tc>
        <w:sdt>
          <w:sdtPr>
            <w:rPr>
              <w:rFonts w:ascii="Arial" w:hAnsi="Arial" w:cs="Arial"/>
            </w:rPr>
            <w:id w:val="-1452316751"/>
            <w:placeholder>
              <w:docPart w:val="8FAC33D6CEEC4A869B7A128A21D60D24"/>
            </w:placeholder>
            <w:showingPlcHdr/>
            <w:text w:multiLine="1"/>
          </w:sdtPr>
          <w:sdtEndPr/>
          <w:sdtContent>
            <w:tc>
              <w:tcPr>
                <w:tcW w:w="8447" w:type="dxa"/>
                <w:shd w:val="clear" w:color="auto" w:fill="FFFFFF" w:themeFill="background1"/>
                <w:vAlign w:val="center"/>
              </w:tcPr>
              <w:p w14:paraId="54813E0B" w14:textId="77777777" w:rsidR="00B123D7" w:rsidRPr="00F03E3F" w:rsidRDefault="00286107" w:rsidP="00F03E3F">
                <w:pPr>
                  <w:spacing w:line="280" w:lineRule="exact"/>
                  <w:rPr>
                    <w:rFonts w:ascii="Arial" w:hAnsi="Arial" w:cs="Arial"/>
                  </w:rPr>
                </w:pPr>
                <w:r w:rsidRPr="00F03E3F">
                  <w:rPr>
                    <w:rStyle w:val="PlaceholderText"/>
                    <w:rFonts w:ascii="Arial" w:hAnsi="Arial" w:cs="Arial"/>
                    <w:color w:val="auto"/>
                  </w:rPr>
                  <w:t>Click or tap here to enter text.</w:t>
                </w:r>
              </w:p>
            </w:tc>
          </w:sdtContent>
        </w:sdt>
      </w:tr>
      <w:tr w:rsidR="002B6C36" w:rsidRPr="00F03E3F" w14:paraId="39017675" w14:textId="77777777" w:rsidTr="002B6C36">
        <w:trPr>
          <w:cantSplit/>
          <w:trHeight w:val="240"/>
          <w:tblCellSpacing w:w="28" w:type="dxa"/>
        </w:trPr>
        <w:tc>
          <w:tcPr>
            <w:tcW w:w="1901" w:type="dxa"/>
            <w:shd w:val="clear" w:color="auto" w:fill="FFFFFF" w:themeFill="background1"/>
            <w:vAlign w:val="center"/>
          </w:tcPr>
          <w:p w14:paraId="1E314168" w14:textId="462C8839" w:rsidR="00B123D7" w:rsidRPr="00F03E3F" w:rsidRDefault="00F03E3F" w:rsidP="00F03E3F">
            <w:pPr>
              <w:pStyle w:val="Formfont2"/>
              <w:spacing w:line="280" w:lineRule="exact"/>
              <w:rPr>
                <w:rFonts w:cs="Arial"/>
                <w:color w:val="auto"/>
                <w:sz w:val="24"/>
                <w:szCs w:val="24"/>
              </w:rPr>
            </w:pPr>
            <w:r w:rsidRPr="00F03E3F">
              <w:rPr>
                <w:rFonts w:cs="Arial"/>
                <w:color w:val="auto"/>
                <w:sz w:val="24"/>
                <w:szCs w:val="24"/>
              </w:rPr>
              <w:t>Is English your native language</w:t>
            </w:r>
          </w:p>
        </w:tc>
        <w:sdt>
          <w:sdtPr>
            <w:rPr>
              <w:rFonts w:ascii="Arial" w:hAnsi="Arial" w:cs="Arial"/>
              <w:spacing w:val="-10"/>
            </w:rPr>
            <w:id w:val="993833639"/>
            <w:placeholder>
              <w:docPart w:val="49F159B479C64E5E8DBAE513AB9E3F75"/>
            </w:placeholder>
            <w:showingPlcHdr/>
            <w:text w:multiLine="1"/>
          </w:sdtPr>
          <w:sdtEndPr/>
          <w:sdtContent>
            <w:tc>
              <w:tcPr>
                <w:tcW w:w="8447" w:type="dxa"/>
                <w:shd w:val="clear" w:color="auto" w:fill="FFFFFF" w:themeFill="background1"/>
                <w:noWrap/>
                <w:vAlign w:val="center"/>
              </w:tcPr>
              <w:p w14:paraId="62A6EDE6" w14:textId="77777777" w:rsidR="005D5185" w:rsidRPr="00F03E3F" w:rsidRDefault="00E324C2" w:rsidP="00F03E3F">
                <w:pPr>
                  <w:spacing w:line="280" w:lineRule="exact"/>
                  <w:rPr>
                    <w:rFonts w:ascii="Arial" w:hAnsi="Arial" w:cs="Arial"/>
                    <w:spacing w:val="-10"/>
                  </w:rPr>
                </w:pPr>
                <w:r w:rsidRPr="00F03E3F">
                  <w:rPr>
                    <w:rStyle w:val="PlaceholderText"/>
                    <w:rFonts w:ascii="Arial" w:hAnsi="Arial" w:cs="Arial"/>
                    <w:color w:val="auto"/>
                  </w:rPr>
                  <w:t>Click or tap here to enter text.</w:t>
                </w:r>
              </w:p>
            </w:tc>
          </w:sdtContent>
        </w:sdt>
      </w:tr>
    </w:tbl>
    <w:p w14:paraId="043D6B66" w14:textId="77777777" w:rsidR="00B123D7" w:rsidRDefault="00B123D7" w:rsidP="00F03E3F">
      <w:pPr>
        <w:pStyle w:val="Formfont2"/>
        <w:spacing w:line="280" w:lineRule="exact"/>
        <w:rPr>
          <w:rFonts w:cs="Arial"/>
          <w:color w:val="auto"/>
          <w:sz w:val="24"/>
          <w:szCs w:val="24"/>
        </w:rPr>
      </w:pPr>
    </w:p>
    <w:p w14:paraId="32E47F54" w14:textId="77777777" w:rsidR="00F413EB" w:rsidRPr="000B5258" w:rsidRDefault="00F413EB" w:rsidP="00F413EB">
      <w:pPr>
        <w:rPr>
          <w:b/>
          <w:bCs/>
        </w:rPr>
      </w:pPr>
      <w:bookmarkStart w:id="0" w:name="_Hlk215655425"/>
      <w:r w:rsidRPr="000B5258">
        <w:rPr>
          <w:b/>
          <w:bCs/>
        </w:rPr>
        <w:t>AI Use Statement</w:t>
      </w:r>
    </w:p>
    <w:tbl>
      <w:tblPr>
        <w:tblStyle w:val="TableGrid"/>
        <w:tblW w:w="0" w:type="auto"/>
        <w:tblCellSpacing w:w="28" w:type="dxa"/>
        <w:tblBorders>
          <w:top w:val="none" w:sz="0" w:space="0" w:color="auto"/>
          <w:left w:val="none" w:sz="0" w:space="0" w:color="auto"/>
          <w:bottom w:val="none" w:sz="0" w:space="0" w:color="auto"/>
          <w:right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9356"/>
        <w:gridCol w:w="1160"/>
      </w:tblGrid>
      <w:tr w:rsidR="00F413EB" w:rsidRPr="009659C8" w14:paraId="40A995F8" w14:textId="77777777" w:rsidTr="002F0FF1">
        <w:trPr>
          <w:cantSplit/>
          <w:trHeight w:val="240"/>
          <w:tblCellSpacing w:w="28" w:type="dxa"/>
        </w:trPr>
        <w:tc>
          <w:tcPr>
            <w:tcW w:w="9272" w:type="dxa"/>
            <w:shd w:val="clear" w:color="auto" w:fill="FFFFFF" w:themeFill="background1"/>
            <w:vAlign w:val="center"/>
          </w:tcPr>
          <w:p w14:paraId="02F57AEF" w14:textId="77777777" w:rsidR="00F413EB" w:rsidRPr="000B5258" w:rsidRDefault="00F413EB" w:rsidP="00F413EB">
            <w:pPr>
              <w:pStyle w:val="IMWboldtext"/>
              <w:numPr>
                <w:ilvl w:val="0"/>
                <w:numId w:val="6"/>
              </w:numPr>
              <w:rPr>
                <w:rFonts w:ascii="Arial" w:hAnsi="Arial" w:cs="Arial"/>
                <w:sz w:val="24"/>
                <w:szCs w:val="24"/>
              </w:rPr>
            </w:pPr>
            <w:r w:rsidRPr="000B5258">
              <w:rPr>
                <w:rFonts w:ascii="Arial" w:hAnsi="Arial" w:cs="Arial"/>
                <w:sz w:val="24"/>
                <w:szCs w:val="24"/>
              </w:rPr>
              <w:t>I declare that no part of this submission has been generated by AI software. These are my own words. Note. Using software for translation, English grammar and spell checking is consistent with Statement A.</w:t>
            </w:r>
          </w:p>
        </w:tc>
        <w:sdt>
          <w:sdtPr>
            <w:rPr>
              <w:rFonts w:ascii="Arial" w:hAnsi="Arial" w:cs="Arial"/>
            </w:rPr>
            <w:id w:val="-449702745"/>
            <w14:checkbox>
              <w14:checked w14:val="0"/>
              <w14:checkedState w14:val="2612" w14:font="MS Gothic"/>
              <w14:uncheckedState w14:val="2610" w14:font="MS Gothic"/>
            </w14:checkbox>
          </w:sdtPr>
          <w:sdtContent>
            <w:tc>
              <w:tcPr>
                <w:tcW w:w="1076" w:type="dxa"/>
                <w:shd w:val="clear" w:color="auto" w:fill="FFFFFF" w:themeFill="background1"/>
                <w:vAlign w:val="center"/>
              </w:tcPr>
              <w:p w14:paraId="1E79C5E5" w14:textId="77777777" w:rsidR="00F413EB" w:rsidRPr="009659C8" w:rsidRDefault="00F413EB" w:rsidP="002F0FF1">
                <w:pPr>
                  <w:spacing w:line="280" w:lineRule="exact"/>
                  <w:jc w:val="center"/>
                  <w:rPr>
                    <w:rFonts w:ascii="Arial" w:hAnsi="Arial" w:cs="Arial"/>
                  </w:rPr>
                </w:pPr>
                <w:r>
                  <w:rPr>
                    <w:rFonts w:ascii="MS Gothic" w:eastAsia="MS Gothic" w:hAnsi="MS Gothic" w:cs="Arial" w:hint="eastAsia"/>
                  </w:rPr>
                  <w:t>☐</w:t>
                </w:r>
              </w:p>
            </w:tc>
          </w:sdtContent>
        </w:sdt>
      </w:tr>
      <w:tr w:rsidR="00F413EB" w:rsidRPr="009659C8" w14:paraId="41FDFD2F" w14:textId="77777777" w:rsidTr="002F0FF1">
        <w:trPr>
          <w:cantSplit/>
          <w:trHeight w:val="530"/>
          <w:tblCellSpacing w:w="28" w:type="dxa"/>
        </w:trPr>
        <w:tc>
          <w:tcPr>
            <w:tcW w:w="9272" w:type="dxa"/>
            <w:shd w:val="clear" w:color="auto" w:fill="FFFFFF" w:themeFill="background1"/>
            <w:vAlign w:val="center"/>
          </w:tcPr>
          <w:p w14:paraId="44EB2947" w14:textId="77777777" w:rsidR="00F413EB" w:rsidRPr="000B5258" w:rsidRDefault="00F413EB" w:rsidP="00F413EB">
            <w:pPr>
              <w:pStyle w:val="Formfont2"/>
              <w:numPr>
                <w:ilvl w:val="0"/>
                <w:numId w:val="6"/>
              </w:numPr>
              <w:spacing w:line="280" w:lineRule="exact"/>
              <w:rPr>
                <w:rFonts w:cs="Arial"/>
                <w:color w:val="auto"/>
                <w:sz w:val="24"/>
                <w:szCs w:val="24"/>
              </w:rPr>
            </w:pPr>
            <w:r w:rsidRPr="000B5258">
              <w:rPr>
                <w:rFonts w:cs="Arial"/>
                <w:sz w:val="24"/>
                <w:szCs w:val="24"/>
              </w:rPr>
              <w:t>I declare that parts of this submission has contributions from AI software and that it aligns with acceptable use as specified as part of the assignment brief/ guidance and is consistent with good academic practice. The content can still be considered as my own words.</w:t>
            </w:r>
          </w:p>
        </w:tc>
        <w:sdt>
          <w:sdtPr>
            <w:rPr>
              <w:rFonts w:ascii="Arial" w:hAnsi="Arial" w:cs="Arial"/>
              <w:spacing w:val="-10"/>
            </w:rPr>
            <w:id w:val="-333296629"/>
            <w14:checkbox>
              <w14:checked w14:val="0"/>
              <w14:checkedState w14:val="2612" w14:font="MS Gothic"/>
              <w14:uncheckedState w14:val="2610" w14:font="MS Gothic"/>
            </w14:checkbox>
          </w:sdtPr>
          <w:sdtContent>
            <w:tc>
              <w:tcPr>
                <w:tcW w:w="1076" w:type="dxa"/>
                <w:shd w:val="clear" w:color="auto" w:fill="FFFFFF" w:themeFill="background1"/>
                <w:noWrap/>
                <w:vAlign w:val="center"/>
              </w:tcPr>
              <w:p w14:paraId="0C9B6F00" w14:textId="77777777" w:rsidR="00F413EB" w:rsidRPr="009659C8" w:rsidRDefault="00F413EB" w:rsidP="002F0FF1">
                <w:pPr>
                  <w:spacing w:line="280" w:lineRule="exact"/>
                  <w:jc w:val="center"/>
                  <w:rPr>
                    <w:rFonts w:ascii="Arial" w:hAnsi="Arial" w:cs="Arial"/>
                    <w:spacing w:val="-10"/>
                  </w:rPr>
                </w:pPr>
                <w:r>
                  <w:rPr>
                    <w:rFonts w:ascii="MS Gothic" w:eastAsia="MS Gothic" w:hAnsi="MS Gothic" w:cs="Arial" w:hint="eastAsia"/>
                    <w:spacing w:val="-10"/>
                  </w:rPr>
                  <w:t>☐</w:t>
                </w:r>
              </w:p>
            </w:tc>
          </w:sdtContent>
        </w:sdt>
      </w:tr>
      <w:bookmarkEnd w:id="0"/>
    </w:tbl>
    <w:p w14:paraId="268E0F0F" w14:textId="77777777" w:rsidR="00F413EB" w:rsidRPr="00F413EB" w:rsidRDefault="00F413EB" w:rsidP="00F413EB"/>
    <w:p w14:paraId="1C78C741" w14:textId="7076EB18" w:rsidR="00014A46" w:rsidRPr="00F03E3F" w:rsidRDefault="00B123D7" w:rsidP="00F03E3F">
      <w:pPr>
        <w:pStyle w:val="Formfont2"/>
        <w:spacing w:line="280" w:lineRule="exact"/>
        <w:rPr>
          <w:rFonts w:cs="Arial"/>
          <w:b/>
          <w:bCs/>
          <w:sz w:val="24"/>
          <w:szCs w:val="24"/>
        </w:rPr>
      </w:pPr>
      <w:r w:rsidRPr="00F03E3F">
        <w:rPr>
          <w:rFonts w:cs="Arial"/>
          <w:b/>
          <w:bCs/>
          <w:color w:val="auto"/>
          <w:sz w:val="24"/>
          <w:szCs w:val="24"/>
        </w:rPr>
        <w:t xml:space="preserve">Please save your file as your </w:t>
      </w:r>
      <w:r w:rsidR="00F03E3F" w:rsidRPr="00F03E3F">
        <w:rPr>
          <w:rFonts w:cs="Arial"/>
          <w:b/>
          <w:bCs/>
          <w:color w:val="auto"/>
          <w:sz w:val="24"/>
          <w:szCs w:val="24"/>
        </w:rPr>
        <w:t>CANDIDATE</w:t>
      </w:r>
      <w:r w:rsidRPr="00F03E3F">
        <w:rPr>
          <w:rFonts w:cs="Arial"/>
          <w:b/>
          <w:bCs/>
          <w:color w:val="auto"/>
          <w:sz w:val="24"/>
          <w:szCs w:val="24"/>
        </w:rPr>
        <w:t>#_</w:t>
      </w:r>
      <w:r w:rsidR="00F03E3F" w:rsidRPr="00F03E3F">
        <w:rPr>
          <w:rFonts w:cs="Arial"/>
          <w:b/>
          <w:bCs/>
          <w:color w:val="auto"/>
          <w:sz w:val="24"/>
          <w:szCs w:val="24"/>
        </w:rPr>
        <w:t>P</w:t>
      </w:r>
      <w:r w:rsidRPr="00F03E3F">
        <w:rPr>
          <w:rFonts w:cs="Arial"/>
          <w:b/>
          <w:bCs/>
          <w:color w:val="auto"/>
          <w:sz w:val="24"/>
          <w:szCs w:val="24"/>
        </w:rPr>
        <w:t>AMS_ D</w:t>
      </w:r>
      <w:r w:rsidR="00F03E3F" w:rsidRPr="00F03E3F">
        <w:rPr>
          <w:rFonts w:cs="Arial"/>
          <w:b/>
          <w:bCs/>
          <w:color w:val="auto"/>
          <w:sz w:val="24"/>
          <w:szCs w:val="24"/>
        </w:rPr>
        <w:t>EADLINE</w:t>
      </w:r>
      <w:r w:rsidRPr="00F03E3F">
        <w:rPr>
          <w:rFonts w:cs="Arial"/>
          <w:b/>
          <w:bCs/>
          <w:color w:val="auto"/>
          <w:sz w:val="24"/>
          <w:szCs w:val="24"/>
        </w:rPr>
        <w:t xml:space="preserve"># </w:t>
      </w:r>
      <w:r w:rsidR="005E05C3" w:rsidRPr="00F03E3F">
        <w:rPr>
          <w:rFonts w:cs="Arial"/>
          <w:b/>
          <w:bCs/>
          <w:color w:val="auto"/>
          <w:sz w:val="24"/>
          <w:szCs w:val="24"/>
        </w:rPr>
        <w:br/>
        <w:t>(for example – 12345_</w:t>
      </w:r>
      <w:r w:rsidR="00F03E3F" w:rsidRPr="00F03E3F">
        <w:rPr>
          <w:rFonts w:cs="Arial"/>
          <w:b/>
          <w:bCs/>
          <w:color w:val="auto"/>
          <w:sz w:val="24"/>
          <w:szCs w:val="24"/>
        </w:rPr>
        <w:t>PAMS</w:t>
      </w:r>
      <w:r w:rsidR="005E05C3" w:rsidRPr="00F03E3F">
        <w:rPr>
          <w:rFonts w:cs="Arial"/>
          <w:b/>
          <w:bCs/>
          <w:color w:val="auto"/>
          <w:sz w:val="24"/>
          <w:szCs w:val="24"/>
        </w:rPr>
        <w:t>_1)</w:t>
      </w:r>
    </w:p>
    <w:p w14:paraId="6080C707" w14:textId="2F7C8FC3" w:rsidR="00B123D7" w:rsidRPr="00F03E3F" w:rsidRDefault="00014A46" w:rsidP="00F03E3F">
      <w:pPr>
        <w:pStyle w:val="Formfont2"/>
        <w:spacing w:line="280" w:lineRule="exact"/>
        <w:rPr>
          <w:rFonts w:cs="Arial"/>
          <w:color w:val="auto"/>
          <w:sz w:val="24"/>
          <w:szCs w:val="24"/>
        </w:rPr>
      </w:pPr>
      <w:r w:rsidRPr="00F03E3F">
        <w:rPr>
          <w:rFonts w:cs="Arial"/>
          <w:sz w:val="24"/>
          <w:szCs w:val="24"/>
        </w:rPr>
        <w:t>U</w:t>
      </w:r>
      <w:r w:rsidR="00B123D7" w:rsidRPr="00F03E3F">
        <w:rPr>
          <w:rFonts w:cs="Arial"/>
          <w:color w:val="auto"/>
          <w:sz w:val="24"/>
          <w:szCs w:val="24"/>
        </w:rPr>
        <w:t xml:space="preserve">pload it to the student area of the website </w:t>
      </w:r>
      <w:hyperlink r:id="rId12" w:history="1">
        <w:r w:rsidR="00B123D7" w:rsidRPr="00F03E3F">
          <w:rPr>
            <w:rStyle w:val="Hyperlink"/>
            <w:rFonts w:cs="Arial"/>
            <w:color w:val="auto"/>
            <w:sz w:val="24"/>
            <w:szCs w:val="24"/>
          </w:rPr>
          <w:t>here.</w:t>
        </w:r>
      </w:hyperlink>
      <w:r w:rsidR="00B123D7" w:rsidRPr="00F03E3F">
        <w:rPr>
          <w:rFonts w:cs="Arial"/>
          <w:color w:val="auto"/>
          <w:sz w:val="24"/>
          <w:szCs w:val="24"/>
        </w:rPr>
        <w:t xml:space="preserve"> </w:t>
      </w:r>
      <w:r w:rsidR="00B123D7" w:rsidRPr="00F03E3F">
        <w:rPr>
          <w:rFonts w:cs="Arial"/>
          <w:color w:val="auto"/>
          <w:sz w:val="24"/>
          <w:szCs w:val="24"/>
        </w:rPr>
        <w:br/>
        <w:t>Please ensure that your name is not included in either the assignment or the file name.</w:t>
      </w:r>
      <w:r w:rsidR="00B123D7" w:rsidRPr="00F03E3F">
        <w:rPr>
          <w:rFonts w:cs="Arial"/>
          <w:color w:val="auto"/>
          <w:sz w:val="24"/>
          <w:szCs w:val="24"/>
        </w:rPr>
        <w:br/>
      </w:r>
    </w:p>
    <w:p w14:paraId="290E10C7" w14:textId="77777777" w:rsidR="00F03E3F" w:rsidRPr="00F03E3F" w:rsidRDefault="00F03E3F" w:rsidP="00F03E3F">
      <w:pPr>
        <w:pStyle w:val="Formfont2"/>
        <w:spacing w:line="280" w:lineRule="exact"/>
        <w:rPr>
          <w:rFonts w:cs="Arial"/>
          <w:b/>
          <w:bCs/>
          <w:color w:val="auto"/>
          <w:sz w:val="24"/>
          <w:szCs w:val="24"/>
        </w:rPr>
      </w:pPr>
      <w:r w:rsidRPr="00F03E3F">
        <w:rPr>
          <w:rFonts w:cs="Arial"/>
          <w:b/>
          <w:bCs/>
          <w:color w:val="auto"/>
          <w:sz w:val="24"/>
          <w:szCs w:val="24"/>
        </w:rPr>
        <w:t>Welcome to the Assignment Marking Scheme</w:t>
      </w:r>
    </w:p>
    <w:p w14:paraId="1BA67025" w14:textId="580598F0" w:rsidR="00F03E3F" w:rsidRPr="00F03E3F" w:rsidRDefault="00F03E3F" w:rsidP="00F03E3F">
      <w:pPr>
        <w:pStyle w:val="Formfont2"/>
        <w:spacing w:line="280" w:lineRule="exact"/>
        <w:rPr>
          <w:rFonts w:cs="Arial"/>
          <w:color w:val="auto"/>
          <w:sz w:val="24"/>
          <w:szCs w:val="24"/>
        </w:rPr>
      </w:pPr>
      <w:r w:rsidRPr="00F03E3F">
        <w:rPr>
          <w:rFonts w:cs="Arial"/>
          <w:color w:val="auto"/>
          <w:sz w:val="24"/>
          <w:szCs w:val="24"/>
        </w:rPr>
        <w:t xml:space="preserve">The purpose of these assignments is to help you practice your approach to writing </w:t>
      </w:r>
      <w:r>
        <w:rPr>
          <w:rFonts w:cs="Arial"/>
          <w:color w:val="auto"/>
          <w:sz w:val="24"/>
          <w:szCs w:val="24"/>
        </w:rPr>
        <w:t>p</w:t>
      </w:r>
      <w:r w:rsidRPr="00F03E3F">
        <w:rPr>
          <w:rFonts w:cs="Arial"/>
          <w:color w:val="auto"/>
          <w:sz w:val="24"/>
          <w:szCs w:val="24"/>
        </w:rPr>
        <w:t>ractical answers. While these exercises do not necessarily involve tasting specific wines, it is important to keep in mind that dry tasting notes can be extremely useful in helping you to develop an effective structure for your answers in order to communicate your analysis of the wine(s) in an effective way. Dry tasting notes can also be helpful in thinking through how you can more efficiently use your tasting observations as support for your argument.</w:t>
      </w:r>
    </w:p>
    <w:p w14:paraId="5B290AB7" w14:textId="77777777" w:rsidR="00F03E3F" w:rsidRPr="00F03E3F" w:rsidRDefault="00F03E3F" w:rsidP="00F03E3F">
      <w:pPr>
        <w:pStyle w:val="Formfont2"/>
        <w:spacing w:line="280" w:lineRule="exact"/>
        <w:rPr>
          <w:rFonts w:cs="Arial"/>
          <w:color w:val="auto"/>
          <w:sz w:val="24"/>
          <w:szCs w:val="24"/>
        </w:rPr>
      </w:pPr>
      <w:r w:rsidRPr="00F03E3F">
        <w:rPr>
          <w:rFonts w:cs="Arial"/>
          <w:color w:val="auto"/>
          <w:sz w:val="24"/>
          <w:szCs w:val="24"/>
        </w:rPr>
        <w:t>Please note that all wines cited in these exercises are based on real-life examples. It is highly recommended that you think carefully about the kind of flavour/aroma characters you would expect these wines to show, and to consider relevant structural, textural and winemaking elements when creating your arguments. If you are not familiar enough with the wines in these exercises to allow you write answers in this way, this suggests that you need to make the effort to taste similar wines in real life.</w:t>
      </w:r>
    </w:p>
    <w:p w14:paraId="508CEF10" w14:textId="77777777" w:rsidR="00F03E3F" w:rsidRPr="00F03E3F" w:rsidRDefault="00F03E3F" w:rsidP="00F03E3F">
      <w:pPr>
        <w:pStyle w:val="Formfont2"/>
        <w:spacing w:line="280" w:lineRule="exact"/>
        <w:rPr>
          <w:rFonts w:cs="Arial"/>
          <w:color w:val="auto"/>
          <w:sz w:val="24"/>
          <w:szCs w:val="24"/>
        </w:rPr>
      </w:pPr>
      <w:r w:rsidRPr="00F03E3F">
        <w:rPr>
          <w:rFonts w:cs="Arial"/>
          <w:color w:val="auto"/>
          <w:sz w:val="24"/>
          <w:szCs w:val="24"/>
        </w:rPr>
        <w:t>For the sake of these dry note exercises, the prices cited should be considered to be strongly linked with the quality of the wines. This is not always the case in real life! However, in this instance, an entry-level price is indicative of the fact that the wine would show typical entry-level quality, while a wine at a mid-premium price would be expected to show characteristics associated with a higher quality level.</w:t>
      </w:r>
    </w:p>
    <w:p w14:paraId="49BC17D2" w14:textId="77777777" w:rsidR="00F03E3F" w:rsidRPr="00F03E3F" w:rsidRDefault="00F03E3F" w:rsidP="00F03E3F">
      <w:pPr>
        <w:pStyle w:val="Formfont2"/>
        <w:spacing w:line="280" w:lineRule="exact"/>
        <w:rPr>
          <w:rFonts w:cs="Arial"/>
          <w:color w:val="auto"/>
          <w:sz w:val="24"/>
          <w:szCs w:val="24"/>
        </w:rPr>
      </w:pPr>
      <w:r w:rsidRPr="00F03E3F">
        <w:rPr>
          <w:rFonts w:cs="Arial"/>
          <w:color w:val="auto"/>
          <w:sz w:val="24"/>
          <w:szCs w:val="24"/>
        </w:rPr>
        <w:t>These questions are designed to help you get comfortable with a range of questions that you are likely to encounter across the three papers. These exercises are not graded, rather students are provided with feedback on their responses.</w:t>
      </w:r>
    </w:p>
    <w:p w14:paraId="4FEAB96A" w14:textId="77777777" w:rsidR="00F03E3F" w:rsidRPr="00F03E3F" w:rsidRDefault="00F03E3F" w:rsidP="00F03E3F">
      <w:pPr>
        <w:pStyle w:val="Formfont2"/>
        <w:spacing w:line="280" w:lineRule="exact"/>
        <w:rPr>
          <w:rFonts w:cs="Arial"/>
          <w:b/>
          <w:bCs/>
          <w:color w:val="auto"/>
          <w:sz w:val="24"/>
          <w:szCs w:val="24"/>
        </w:rPr>
      </w:pPr>
    </w:p>
    <w:p w14:paraId="7AD80773" w14:textId="77777777" w:rsidR="00F03E3F" w:rsidRPr="00F03E3F" w:rsidRDefault="00F03E3F" w:rsidP="00F03E3F">
      <w:pPr>
        <w:pStyle w:val="Formfont2"/>
        <w:spacing w:line="280" w:lineRule="exact"/>
        <w:rPr>
          <w:rFonts w:cs="Arial"/>
          <w:b/>
          <w:bCs/>
          <w:color w:val="auto"/>
          <w:sz w:val="24"/>
          <w:szCs w:val="24"/>
        </w:rPr>
      </w:pPr>
      <w:r w:rsidRPr="00F03E3F">
        <w:rPr>
          <w:rFonts w:cs="Arial"/>
          <w:b/>
          <w:bCs/>
          <w:color w:val="auto"/>
          <w:sz w:val="24"/>
          <w:szCs w:val="24"/>
        </w:rPr>
        <w:t>Feedback</w:t>
      </w:r>
    </w:p>
    <w:p w14:paraId="4CA2AEDA" w14:textId="77777777" w:rsidR="00F03E3F" w:rsidRPr="00F03E3F" w:rsidRDefault="00F03E3F" w:rsidP="00F03E3F">
      <w:pPr>
        <w:pStyle w:val="Formfont2"/>
        <w:spacing w:line="280" w:lineRule="exact"/>
        <w:rPr>
          <w:rFonts w:cs="Arial"/>
          <w:color w:val="auto"/>
          <w:sz w:val="24"/>
          <w:szCs w:val="24"/>
        </w:rPr>
      </w:pPr>
      <w:r w:rsidRPr="00F03E3F">
        <w:rPr>
          <w:rFonts w:cs="Arial"/>
          <w:color w:val="auto"/>
          <w:sz w:val="24"/>
          <w:szCs w:val="24"/>
        </w:rPr>
        <w:lastRenderedPageBreak/>
        <w:t>Your completed assignment will be sent to a marker who will include their comments within the body of your answer and provide overall comments at the end of the document. It is important that you share the feedback with your mentor. Please note that your mentor is not responsible for re-marking the assignment. It should be used as a coaching and learning document to help you with your practical exam. After you have discussed your feedback with your mentor, if you have any questions or issues with the feedback, please email the IMW office.</w:t>
      </w:r>
    </w:p>
    <w:p w14:paraId="181AC693" w14:textId="77777777" w:rsidR="00F03E3F" w:rsidRPr="00F03E3F" w:rsidRDefault="00F03E3F" w:rsidP="00F03E3F">
      <w:pPr>
        <w:pStyle w:val="Formfont2"/>
        <w:spacing w:line="280" w:lineRule="exact"/>
        <w:rPr>
          <w:rFonts w:cs="Arial"/>
          <w:b/>
          <w:bCs/>
          <w:color w:val="auto"/>
          <w:sz w:val="24"/>
          <w:szCs w:val="24"/>
        </w:rPr>
      </w:pPr>
    </w:p>
    <w:p w14:paraId="5640C606" w14:textId="77777777" w:rsidR="00F03E3F" w:rsidRPr="00F03E3F" w:rsidRDefault="00F03E3F" w:rsidP="00F03E3F">
      <w:pPr>
        <w:pStyle w:val="Formfont2"/>
        <w:spacing w:line="280" w:lineRule="exact"/>
        <w:rPr>
          <w:rFonts w:cs="Arial"/>
          <w:b/>
          <w:bCs/>
          <w:color w:val="auto"/>
          <w:sz w:val="24"/>
          <w:szCs w:val="24"/>
        </w:rPr>
      </w:pPr>
      <w:r w:rsidRPr="00F03E3F">
        <w:rPr>
          <w:rFonts w:cs="Arial"/>
          <w:b/>
          <w:bCs/>
          <w:color w:val="auto"/>
          <w:sz w:val="24"/>
          <w:szCs w:val="24"/>
        </w:rPr>
        <w:t>How to start</w:t>
      </w:r>
    </w:p>
    <w:p w14:paraId="0DF9BF1B" w14:textId="4617F7EE" w:rsidR="00F03E3F" w:rsidRPr="00F03E3F" w:rsidRDefault="00F03E3F" w:rsidP="00F03E3F">
      <w:pPr>
        <w:pStyle w:val="Formfont2"/>
        <w:spacing w:line="280" w:lineRule="exact"/>
        <w:rPr>
          <w:rFonts w:cs="Arial"/>
          <w:color w:val="auto"/>
          <w:sz w:val="24"/>
          <w:szCs w:val="24"/>
        </w:rPr>
      </w:pPr>
      <w:r w:rsidRPr="00F03E3F">
        <w:rPr>
          <w:rFonts w:cs="Arial"/>
          <w:color w:val="auto"/>
          <w:sz w:val="24"/>
          <w:szCs w:val="24"/>
        </w:rPr>
        <w:t>To begin, for each wine, make observations (a tasting grid/cross/tasting notes) of what the wine might look, smell and taste like. Use your tasting grid/cross/notes (along with the given information) as evidence to support the argument that you are making when answering the question.</w:t>
      </w:r>
    </w:p>
    <w:p w14:paraId="2E338D03" w14:textId="4548891A" w:rsidR="00F03E3F" w:rsidRPr="00F03E3F" w:rsidRDefault="00F03E3F" w:rsidP="00F03E3F">
      <w:pPr>
        <w:pStyle w:val="Formfont2"/>
        <w:spacing w:line="280" w:lineRule="exact"/>
        <w:rPr>
          <w:rFonts w:cs="Arial"/>
          <w:color w:val="auto"/>
          <w:sz w:val="24"/>
          <w:szCs w:val="24"/>
        </w:rPr>
      </w:pPr>
      <w:r w:rsidRPr="00F03E3F">
        <w:rPr>
          <w:rFonts w:cs="Arial"/>
          <w:color w:val="auto"/>
          <w:sz w:val="24"/>
          <w:szCs w:val="24"/>
        </w:rPr>
        <w:t xml:space="preserve">Use the boxes provided to write both your tasting grid/cross/notes and then your answers. Your answers should be timed and take no longer than 12-15 minutes per wine for parts a) to c) and allow a further 8 minutes per wine for </w:t>
      </w:r>
      <w:r w:rsidR="00F3470A">
        <w:rPr>
          <w:rFonts w:cs="Arial"/>
          <w:color w:val="auto"/>
          <w:sz w:val="24"/>
          <w:szCs w:val="24"/>
        </w:rPr>
        <w:t>the s</w:t>
      </w:r>
      <w:r w:rsidR="00F3470A" w:rsidRPr="00F3470A">
        <w:rPr>
          <w:rFonts w:cs="Arial"/>
          <w:color w:val="auto"/>
          <w:sz w:val="24"/>
          <w:szCs w:val="24"/>
        </w:rPr>
        <w:t>upplementary question</w:t>
      </w:r>
      <w:r w:rsidRPr="00F03E3F">
        <w:rPr>
          <w:rFonts w:cs="Arial"/>
          <w:color w:val="auto"/>
          <w:sz w:val="24"/>
          <w:szCs w:val="24"/>
        </w:rPr>
        <w:t>.</w:t>
      </w:r>
    </w:p>
    <w:p w14:paraId="47603D25" w14:textId="300637D0" w:rsidR="00B123D7" w:rsidRPr="00F03E3F" w:rsidRDefault="005D5185" w:rsidP="00F03E3F">
      <w:pPr>
        <w:pStyle w:val="Formfont2"/>
        <w:spacing w:line="280" w:lineRule="exact"/>
        <w:rPr>
          <w:rFonts w:cs="Arial"/>
          <w:b/>
          <w:bCs/>
          <w:color w:val="auto"/>
          <w:sz w:val="24"/>
          <w:szCs w:val="24"/>
        </w:rPr>
      </w:pPr>
      <w:r w:rsidRPr="00F03E3F">
        <w:rPr>
          <w:rFonts w:cs="Arial"/>
          <w:color w:val="auto"/>
          <w:sz w:val="24"/>
          <w:szCs w:val="24"/>
        </w:rPr>
        <w:br/>
      </w:r>
      <w:r w:rsidR="00F03E3F" w:rsidRPr="00F03E3F">
        <w:rPr>
          <w:rFonts w:cs="Arial"/>
          <w:b/>
          <w:bCs/>
          <w:color w:val="auto"/>
          <w:sz w:val="24"/>
          <w:szCs w:val="24"/>
        </w:rPr>
        <w:t>Wine 1 Tasting Grid / Cross / Notes</w:t>
      </w:r>
    </w:p>
    <w:p w14:paraId="57FAF996" w14:textId="0435B353" w:rsidR="00F03E3F" w:rsidRPr="00F03E3F" w:rsidRDefault="00F03E3F" w:rsidP="00F03E3F">
      <w:pPr>
        <w:spacing w:line="280" w:lineRule="exact"/>
        <w:rPr>
          <w:rFonts w:ascii="Arial" w:hAnsi="Arial" w:cs="Arial"/>
        </w:rPr>
      </w:pPr>
      <w:r w:rsidRPr="00F03E3F">
        <w:rPr>
          <w:rFonts w:ascii="Arial" w:hAnsi="Arial" w:cs="Arial"/>
        </w:rPr>
        <w:t xml:space="preserve">Cabernet Sauvignon, Rutherford, Napa, 2017, UK RRP £91, 14.2% abv. </w:t>
      </w:r>
      <w:r w:rsidRPr="00F03E3F">
        <w:rPr>
          <w:rFonts w:ascii="Arial" w:hAnsi="Arial" w:cs="Arial"/>
        </w:rPr>
        <w:br/>
        <w:t>Aged for 18 months in French oak.</w:t>
      </w:r>
    </w:p>
    <w:tbl>
      <w:tblPr>
        <w:tblStyle w:val="form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576"/>
      </w:tblGrid>
      <w:tr w:rsidR="002B6C36" w:rsidRPr="00F03E3F" w14:paraId="481D9DA7" w14:textId="77777777" w:rsidTr="002B6C36">
        <w:sdt>
          <w:sdtPr>
            <w:rPr>
              <w:rStyle w:val="Formfont"/>
              <w:rFonts w:ascii="Arial" w:hAnsi="Arial" w:cs="Arial"/>
              <w:color w:val="7F7F7F" w:themeColor="text1" w:themeTint="80"/>
              <w:sz w:val="24"/>
            </w:rPr>
            <w:id w:val="-1367980293"/>
            <w:placeholder>
              <w:docPart w:val="CDFC3CF258D849ECA007AA1879DA832D"/>
            </w:placeholder>
            <w:showingPlcHdr/>
            <w:text w:multiLine="1"/>
          </w:sdtPr>
          <w:sdtEndPr>
            <w:rPr>
              <w:rStyle w:val="Formfont"/>
            </w:rPr>
          </w:sdtEndPr>
          <w:sdtContent>
            <w:tc>
              <w:tcPr>
                <w:tcW w:w="10576" w:type="dxa"/>
              </w:tcPr>
              <w:p w14:paraId="521699F8" w14:textId="77777777" w:rsidR="00B123D7" w:rsidRPr="00F03E3F" w:rsidRDefault="00E324C2" w:rsidP="00F03E3F">
                <w:pPr>
                  <w:spacing w:line="280" w:lineRule="exact"/>
                  <w:rPr>
                    <w:rStyle w:val="Formfont"/>
                    <w:rFonts w:ascii="Arial" w:hAnsi="Arial" w:cs="Arial"/>
                    <w:color w:val="7F7F7F" w:themeColor="text1" w:themeTint="80"/>
                    <w:sz w:val="24"/>
                  </w:rPr>
                </w:pPr>
                <w:r w:rsidRPr="00F03E3F">
                  <w:rPr>
                    <w:rStyle w:val="PlaceholderText"/>
                    <w:rFonts w:ascii="Arial" w:hAnsi="Arial" w:cs="Arial"/>
                    <w:color w:val="auto"/>
                    <w:sz w:val="24"/>
                  </w:rPr>
                  <w:t>Click or tap here to enter text.</w:t>
                </w:r>
              </w:p>
            </w:tc>
          </w:sdtContent>
        </w:sdt>
      </w:tr>
    </w:tbl>
    <w:p w14:paraId="2179A696" w14:textId="77777777" w:rsidR="00F03E3F" w:rsidRPr="00F03E3F" w:rsidRDefault="00F03E3F" w:rsidP="00F03E3F">
      <w:pPr>
        <w:pStyle w:val="Formfont2"/>
        <w:spacing w:line="280" w:lineRule="exact"/>
        <w:rPr>
          <w:rFonts w:cs="Arial"/>
          <w:b/>
          <w:bCs/>
          <w:color w:val="auto"/>
          <w:sz w:val="24"/>
          <w:szCs w:val="24"/>
        </w:rPr>
      </w:pPr>
    </w:p>
    <w:p w14:paraId="6F00AD0A" w14:textId="34790320" w:rsidR="005D5185" w:rsidRPr="00F03E3F" w:rsidRDefault="00F03E3F" w:rsidP="00F03E3F">
      <w:pPr>
        <w:pStyle w:val="Formfont2"/>
        <w:spacing w:line="280" w:lineRule="exact"/>
        <w:rPr>
          <w:rFonts w:cs="Arial"/>
          <w:b/>
          <w:bCs/>
          <w:color w:val="auto"/>
          <w:sz w:val="24"/>
          <w:szCs w:val="24"/>
        </w:rPr>
      </w:pPr>
      <w:r w:rsidRPr="00F03E3F">
        <w:rPr>
          <w:rFonts w:cs="Arial"/>
          <w:b/>
          <w:bCs/>
          <w:color w:val="auto"/>
          <w:sz w:val="24"/>
          <w:szCs w:val="24"/>
        </w:rPr>
        <w:t>Wine 2 Tasting Grid / Cross / Notes</w:t>
      </w:r>
    </w:p>
    <w:p w14:paraId="5E6C45EE" w14:textId="7375AB33" w:rsidR="00F03E3F" w:rsidRPr="00F03E3F" w:rsidRDefault="00F03E3F" w:rsidP="00F03E3F">
      <w:pPr>
        <w:spacing w:line="280" w:lineRule="exact"/>
        <w:rPr>
          <w:rFonts w:ascii="Arial" w:hAnsi="Arial" w:cs="Arial"/>
        </w:rPr>
      </w:pPr>
      <w:r w:rsidRPr="00F03E3F">
        <w:rPr>
          <w:rFonts w:ascii="Arial" w:hAnsi="Arial" w:cs="Arial"/>
        </w:rPr>
        <w:t xml:space="preserve">Margaux Cru Bourgeois Exceptionnel, Bordeaux, 2022, UK RRP £30, 13% abv. </w:t>
      </w:r>
      <w:r w:rsidRPr="00F03E3F">
        <w:rPr>
          <w:rFonts w:ascii="Arial" w:hAnsi="Arial" w:cs="Arial"/>
        </w:rPr>
        <w:br/>
        <w:t>80% Cabernet Sauvignon, 20% Merlot.</w:t>
      </w:r>
    </w:p>
    <w:tbl>
      <w:tblPr>
        <w:tblStyle w:val="form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576"/>
      </w:tblGrid>
      <w:tr w:rsidR="002B6C36" w:rsidRPr="00F03E3F" w14:paraId="4FAE8585" w14:textId="77777777" w:rsidTr="00F03E3F">
        <w:sdt>
          <w:sdtPr>
            <w:rPr>
              <w:rStyle w:val="Formfont"/>
              <w:rFonts w:ascii="Arial" w:hAnsi="Arial" w:cs="Arial"/>
              <w:color w:val="auto"/>
              <w:sz w:val="24"/>
            </w:rPr>
            <w:id w:val="-773239830"/>
            <w:placeholder>
              <w:docPart w:val="F322503E42164712BB14803CF03CB8CC"/>
            </w:placeholder>
            <w:showingPlcHdr/>
            <w:text w:multiLine="1"/>
          </w:sdtPr>
          <w:sdtEndPr>
            <w:rPr>
              <w:rStyle w:val="Formfont"/>
            </w:rPr>
          </w:sdtEndPr>
          <w:sdtContent>
            <w:tc>
              <w:tcPr>
                <w:tcW w:w="10464" w:type="dxa"/>
              </w:tcPr>
              <w:p w14:paraId="07FB5312" w14:textId="77777777" w:rsidR="005D5185" w:rsidRPr="00F03E3F" w:rsidRDefault="00E324C2" w:rsidP="00F03E3F">
                <w:pPr>
                  <w:spacing w:line="280" w:lineRule="exact"/>
                  <w:rPr>
                    <w:rStyle w:val="Formfont"/>
                    <w:rFonts w:ascii="Arial" w:hAnsi="Arial" w:cs="Arial"/>
                    <w:color w:val="auto"/>
                    <w:sz w:val="24"/>
                  </w:rPr>
                </w:pPr>
                <w:r w:rsidRPr="00F03E3F">
                  <w:rPr>
                    <w:rStyle w:val="PlaceholderText"/>
                    <w:rFonts w:ascii="Arial" w:hAnsi="Arial" w:cs="Arial"/>
                    <w:color w:val="auto"/>
                    <w:sz w:val="24"/>
                  </w:rPr>
                  <w:t>Click or tap here to enter text.</w:t>
                </w:r>
              </w:p>
            </w:tc>
          </w:sdtContent>
        </w:sdt>
      </w:tr>
    </w:tbl>
    <w:p w14:paraId="5275651A" w14:textId="77777777" w:rsidR="00F03E3F" w:rsidRPr="00F03E3F" w:rsidRDefault="00F03E3F" w:rsidP="00F03E3F">
      <w:pPr>
        <w:spacing w:line="280" w:lineRule="exact"/>
        <w:rPr>
          <w:rFonts w:ascii="Arial" w:hAnsi="Arial" w:cs="Arial"/>
          <w:b/>
          <w:bCs/>
          <w:spacing w:val="-5"/>
          <w14:numSpacing w14:val="proportional"/>
        </w:rPr>
      </w:pPr>
    </w:p>
    <w:p w14:paraId="2F65A321" w14:textId="3FD466B8" w:rsidR="00F03E3F" w:rsidRPr="00F03E3F" w:rsidRDefault="00F03E3F" w:rsidP="00F03E3F">
      <w:pPr>
        <w:spacing w:line="280" w:lineRule="exact"/>
        <w:rPr>
          <w:rFonts w:ascii="Arial" w:hAnsi="Arial" w:cs="Arial"/>
          <w:spacing w:val="-5"/>
          <w14:numSpacing w14:val="proportional"/>
        </w:rPr>
      </w:pPr>
      <w:r w:rsidRPr="00F03E3F">
        <w:rPr>
          <w:rFonts w:ascii="Arial" w:hAnsi="Arial" w:cs="Arial"/>
          <w:b/>
          <w:bCs/>
          <w:spacing w:val="-5"/>
          <w14:numSpacing w14:val="proportional"/>
        </w:rPr>
        <w:t>Wine 3 Tasting Grid / Cross / Notes</w:t>
      </w:r>
      <w:r w:rsidRPr="00F03E3F">
        <w:rPr>
          <w:rFonts w:ascii="Arial" w:hAnsi="Arial" w:cs="Arial"/>
          <w:b/>
          <w:bCs/>
          <w:spacing w:val="-5"/>
          <w14:numSpacing w14:val="proportional"/>
        </w:rPr>
        <w:br/>
      </w:r>
      <w:r w:rsidRPr="00F03E3F">
        <w:rPr>
          <w:rFonts w:ascii="Arial" w:hAnsi="Arial" w:cs="Arial"/>
          <w:spacing w:val="-5"/>
          <w14:numSpacing w14:val="proportional"/>
        </w:rPr>
        <w:t>Cabernet Sauvignon, Coonawarra, 2020, UK RRP £15, 14% abv.</w:t>
      </w:r>
      <w:r w:rsidRPr="00F03E3F">
        <w:rPr>
          <w:rFonts w:ascii="Arial" w:hAnsi="Arial" w:cs="Arial"/>
          <w:spacing w:val="-5"/>
          <w14:numSpacing w14:val="proportional"/>
        </w:rPr>
        <w:br/>
        <w:t>Matured for 10-12 months in new and old oak.</w:t>
      </w:r>
    </w:p>
    <w:tbl>
      <w:tblPr>
        <w:tblStyle w:val="form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576"/>
      </w:tblGrid>
      <w:tr w:rsidR="002B6C36" w:rsidRPr="00F03E3F" w14:paraId="5440CA02" w14:textId="77777777" w:rsidTr="00F03E3F">
        <w:sdt>
          <w:sdtPr>
            <w:rPr>
              <w:rStyle w:val="Formfont"/>
              <w:rFonts w:ascii="Arial" w:hAnsi="Arial" w:cs="Arial"/>
              <w:color w:val="auto"/>
              <w:sz w:val="24"/>
            </w:rPr>
            <w:id w:val="1266817921"/>
            <w:placeholder>
              <w:docPart w:val="DEA3E55C1BC7410D9DBB23881A770F16"/>
            </w:placeholder>
            <w:showingPlcHdr/>
            <w:text w:multiLine="1"/>
          </w:sdtPr>
          <w:sdtEndPr>
            <w:rPr>
              <w:rStyle w:val="Formfont"/>
            </w:rPr>
          </w:sdtEndPr>
          <w:sdtContent>
            <w:tc>
              <w:tcPr>
                <w:tcW w:w="10464" w:type="dxa"/>
              </w:tcPr>
              <w:p w14:paraId="633DC87A" w14:textId="77777777" w:rsidR="005D5185" w:rsidRPr="00F03E3F" w:rsidRDefault="00E324C2" w:rsidP="00F03E3F">
                <w:pPr>
                  <w:spacing w:line="280" w:lineRule="exact"/>
                  <w:rPr>
                    <w:rStyle w:val="Formfont"/>
                    <w:rFonts w:ascii="Arial" w:hAnsi="Arial" w:cs="Arial"/>
                    <w:color w:val="auto"/>
                    <w:sz w:val="24"/>
                  </w:rPr>
                </w:pPr>
                <w:r w:rsidRPr="00F03E3F">
                  <w:rPr>
                    <w:rStyle w:val="PlaceholderText"/>
                    <w:rFonts w:ascii="Arial" w:hAnsi="Arial" w:cs="Arial"/>
                    <w:color w:val="auto"/>
                    <w:sz w:val="24"/>
                  </w:rPr>
                  <w:t>Click or tap here to enter text.</w:t>
                </w:r>
              </w:p>
            </w:tc>
          </w:sdtContent>
        </w:sdt>
      </w:tr>
    </w:tbl>
    <w:p w14:paraId="352CB255" w14:textId="77777777" w:rsidR="00F03E3F" w:rsidRPr="00F03E3F" w:rsidRDefault="00F03E3F" w:rsidP="00F03E3F">
      <w:pPr>
        <w:pStyle w:val="Formfont2"/>
        <w:spacing w:line="280" w:lineRule="exact"/>
        <w:rPr>
          <w:rFonts w:cs="Arial"/>
          <w:color w:val="auto"/>
          <w:sz w:val="24"/>
          <w:szCs w:val="24"/>
        </w:rPr>
      </w:pPr>
    </w:p>
    <w:p w14:paraId="0DFDE3EB" w14:textId="78B21B05" w:rsidR="00F03E3F" w:rsidRPr="00F03E3F" w:rsidRDefault="00F03E3F" w:rsidP="00F03E3F">
      <w:pPr>
        <w:pStyle w:val="Formfont2"/>
        <w:spacing w:line="280" w:lineRule="exact"/>
        <w:rPr>
          <w:rFonts w:cs="Arial"/>
          <w:color w:val="auto"/>
          <w:sz w:val="24"/>
          <w:szCs w:val="24"/>
        </w:rPr>
      </w:pPr>
      <w:r w:rsidRPr="00F03E3F">
        <w:rPr>
          <w:rFonts w:cs="Arial"/>
          <w:color w:val="auto"/>
          <w:sz w:val="24"/>
          <w:szCs w:val="24"/>
        </w:rPr>
        <w:t>Questions to answer:</w:t>
      </w:r>
    </w:p>
    <w:p w14:paraId="3246B6B5" w14:textId="77777777" w:rsidR="00F03E3F" w:rsidRPr="00F03E3F" w:rsidRDefault="00F03E3F" w:rsidP="00F03E3F">
      <w:pPr>
        <w:pStyle w:val="Formfont2"/>
        <w:spacing w:line="280" w:lineRule="exact"/>
        <w:rPr>
          <w:rFonts w:cs="Arial"/>
          <w:color w:val="auto"/>
          <w:sz w:val="24"/>
          <w:szCs w:val="24"/>
        </w:rPr>
      </w:pPr>
      <w:r w:rsidRPr="00F03E3F">
        <w:rPr>
          <w:rFonts w:cs="Arial"/>
          <w:color w:val="auto"/>
          <w:sz w:val="24"/>
          <w:szCs w:val="24"/>
        </w:rPr>
        <w:br/>
        <w:t>All three wines are made from the same predominant grape variety.</w:t>
      </w:r>
    </w:p>
    <w:p w14:paraId="60BE9897" w14:textId="77777777" w:rsidR="00F03E3F" w:rsidRPr="00F03E3F" w:rsidRDefault="00F03E3F" w:rsidP="00F03E3F">
      <w:pPr>
        <w:pStyle w:val="Formfont2"/>
        <w:spacing w:line="280" w:lineRule="exact"/>
        <w:rPr>
          <w:rFonts w:cs="Arial"/>
          <w:b/>
          <w:bCs/>
          <w:color w:val="auto"/>
          <w:sz w:val="24"/>
          <w:szCs w:val="24"/>
        </w:rPr>
      </w:pPr>
    </w:p>
    <w:p w14:paraId="5D4A677B" w14:textId="4CE4354F" w:rsidR="00F03E3F" w:rsidRPr="00F03E3F" w:rsidRDefault="00F03E3F" w:rsidP="00F03E3F">
      <w:pPr>
        <w:pStyle w:val="Formfont2"/>
        <w:spacing w:line="280" w:lineRule="exact"/>
        <w:rPr>
          <w:rFonts w:cs="Arial"/>
          <w:b/>
          <w:bCs/>
          <w:color w:val="auto"/>
          <w:sz w:val="24"/>
          <w:szCs w:val="24"/>
        </w:rPr>
      </w:pPr>
      <w:r w:rsidRPr="00F03E3F">
        <w:rPr>
          <w:rFonts w:cs="Arial"/>
          <w:b/>
          <w:bCs/>
          <w:color w:val="auto"/>
          <w:sz w:val="24"/>
          <w:szCs w:val="24"/>
        </w:rPr>
        <w:t>With reference to all three wines:</w:t>
      </w:r>
    </w:p>
    <w:p w14:paraId="631CE98B" w14:textId="4725BEB7" w:rsidR="00F03E3F" w:rsidRPr="00F03E3F" w:rsidRDefault="00F03E3F" w:rsidP="00F03E3F">
      <w:pPr>
        <w:pStyle w:val="Formfont2"/>
        <w:numPr>
          <w:ilvl w:val="0"/>
          <w:numId w:val="2"/>
        </w:numPr>
        <w:spacing w:line="280" w:lineRule="exact"/>
        <w:rPr>
          <w:rFonts w:cs="Arial"/>
          <w:color w:val="auto"/>
          <w:sz w:val="24"/>
          <w:szCs w:val="24"/>
        </w:rPr>
      </w:pPr>
      <w:r w:rsidRPr="00F03E3F">
        <w:rPr>
          <w:rFonts w:cs="Arial"/>
          <w:color w:val="auto"/>
          <w:sz w:val="24"/>
          <w:szCs w:val="24"/>
        </w:rPr>
        <w:t>Identify the grape variety.</w:t>
      </w:r>
      <w:r w:rsidR="00277374">
        <w:rPr>
          <w:rFonts w:cs="Arial"/>
          <w:color w:val="auto"/>
          <w:sz w:val="24"/>
          <w:szCs w:val="24"/>
        </w:rPr>
        <w:t xml:space="preserve"> (12 marks)</w:t>
      </w:r>
    </w:p>
    <w:p w14:paraId="2BA5178B" w14:textId="77777777" w:rsidR="00F03E3F" w:rsidRPr="00F03E3F" w:rsidRDefault="00F03E3F" w:rsidP="00F03E3F">
      <w:pPr>
        <w:pStyle w:val="Formfont2"/>
        <w:spacing w:line="280" w:lineRule="exact"/>
        <w:rPr>
          <w:rFonts w:cs="Arial"/>
          <w:color w:val="auto"/>
          <w:sz w:val="24"/>
          <w:szCs w:val="24"/>
        </w:rPr>
      </w:pPr>
    </w:p>
    <w:p w14:paraId="67386ED5" w14:textId="6FEE7FAE" w:rsidR="00F03E3F" w:rsidRPr="00F03E3F" w:rsidRDefault="00F03E3F" w:rsidP="00F03E3F">
      <w:pPr>
        <w:pStyle w:val="Formfont2"/>
        <w:spacing w:line="280" w:lineRule="exact"/>
        <w:rPr>
          <w:rFonts w:cs="Arial"/>
          <w:b/>
          <w:bCs/>
          <w:color w:val="auto"/>
          <w:sz w:val="24"/>
          <w:szCs w:val="24"/>
        </w:rPr>
      </w:pPr>
      <w:r w:rsidRPr="00F03E3F">
        <w:rPr>
          <w:rFonts w:cs="Arial"/>
          <w:b/>
          <w:bCs/>
          <w:color w:val="auto"/>
          <w:sz w:val="24"/>
          <w:szCs w:val="24"/>
        </w:rPr>
        <w:t>For each wine:</w:t>
      </w:r>
    </w:p>
    <w:p w14:paraId="087FA707" w14:textId="3B157694" w:rsidR="00F03E3F" w:rsidRPr="00F03E3F" w:rsidRDefault="00F03E3F" w:rsidP="00F03E3F">
      <w:pPr>
        <w:pStyle w:val="ListParagraph"/>
        <w:numPr>
          <w:ilvl w:val="0"/>
          <w:numId w:val="2"/>
        </w:numPr>
        <w:spacing w:line="280" w:lineRule="exact"/>
        <w:rPr>
          <w:rFonts w:ascii="Arial" w:hAnsi="Arial" w:cs="Arial"/>
        </w:rPr>
      </w:pPr>
      <w:r w:rsidRPr="00F03E3F">
        <w:rPr>
          <w:rFonts w:ascii="Arial" w:hAnsi="Arial" w:cs="Arial"/>
        </w:rPr>
        <w:t>Identify the origin as closely as possible.</w:t>
      </w:r>
      <w:r w:rsidR="0022062E">
        <w:rPr>
          <w:rFonts w:ascii="Arial" w:hAnsi="Arial" w:cs="Arial"/>
        </w:rPr>
        <w:t xml:space="preserve"> (3x6 marks)</w:t>
      </w:r>
    </w:p>
    <w:p w14:paraId="42040CE4" w14:textId="1A12D79B" w:rsidR="00F03E3F" w:rsidRPr="001F3872" w:rsidRDefault="00F03E3F" w:rsidP="00F03E3F">
      <w:pPr>
        <w:pStyle w:val="ListParagraph"/>
        <w:numPr>
          <w:ilvl w:val="0"/>
          <w:numId w:val="2"/>
        </w:numPr>
        <w:spacing w:line="280" w:lineRule="exact"/>
        <w:rPr>
          <w:rFonts w:ascii="Arial" w:hAnsi="Arial" w:cs="Arial"/>
        </w:rPr>
      </w:pPr>
      <w:bookmarkStart w:id="1" w:name="_Hlk207798230"/>
      <w:r w:rsidRPr="00F03E3F">
        <w:rPr>
          <w:rFonts w:ascii="Arial" w:hAnsi="Arial" w:cs="Arial"/>
        </w:rPr>
        <w:t>Discuss quality with reference to maturity.</w:t>
      </w:r>
      <w:bookmarkEnd w:id="1"/>
      <w:r w:rsidR="0022062E">
        <w:rPr>
          <w:rFonts w:ascii="Arial" w:hAnsi="Arial" w:cs="Arial"/>
        </w:rPr>
        <w:t xml:space="preserve"> (3x15 marks)</w:t>
      </w:r>
      <w:r w:rsidRPr="001F3872">
        <w:rPr>
          <w:rFonts w:ascii="Arial" w:hAnsi="Arial" w:cs="Arial"/>
        </w:rPr>
        <w:br w:type="page"/>
      </w:r>
    </w:p>
    <w:p w14:paraId="4B7BCD7D" w14:textId="47920558" w:rsidR="00F03E3F" w:rsidRPr="00F03E3F" w:rsidRDefault="00F03E3F" w:rsidP="00F03E3F">
      <w:pPr>
        <w:pStyle w:val="ListParagraph"/>
        <w:spacing w:line="280" w:lineRule="exact"/>
        <w:ind w:left="0"/>
        <w:rPr>
          <w:rFonts w:ascii="Arial" w:hAnsi="Arial" w:cs="Arial"/>
        </w:rPr>
      </w:pPr>
      <w:r w:rsidRPr="00F03E3F">
        <w:rPr>
          <w:rFonts w:ascii="Arial" w:hAnsi="Arial" w:cs="Arial"/>
        </w:rPr>
        <w:lastRenderedPageBreak/>
        <w:t>Enter your answers into the boxes provided below</w:t>
      </w:r>
    </w:p>
    <w:p w14:paraId="0BC103B4" w14:textId="77777777" w:rsidR="00F03E3F" w:rsidRPr="00F03E3F" w:rsidRDefault="00F03E3F" w:rsidP="00F03E3F">
      <w:pPr>
        <w:pStyle w:val="ListParagraph"/>
        <w:spacing w:line="280" w:lineRule="exact"/>
        <w:ind w:left="0"/>
        <w:rPr>
          <w:rFonts w:ascii="Arial" w:hAnsi="Arial" w:cs="Arial"/>
        </w:rPr>
      </w:pPr>
    </w:p>
    <w:p w14:paraId="30E4E174" w14:textId="77777777" w:rsidR="00F03E3F" w:rsidRPr="00F03E3F" w:rsidRDefault="00F03E3F" w:rsidP="00F03E3F">
      <w:pPr>
        <w:pStyle w:val="Formfont2"/>
        <w:spacing w:line="280" w:lineRule="exact"/>
        <w:rPr>
          <w:rFonts w:cs="Arial"/>
          <w:b/>
          <w:bCs/>
          <w:color w:val="auto"/>
          <w:sz w:val="24"/>
          <w:szCs w:val="24"/>
        </w:rPr>
      </w:pPr>
      <w:r w:rsidRPr="00F03E3F">
        <w:rPr>
          <w:rFonts w:cs="Arial"/>
          <w:b/>
          <w:bCs/>
          <w:color w:val="auto"/>
          <w:sz w:val="24"/>
          <w:szCs w:val="24"/>
        </w:rPr>
        <w:t>With reference to all three wines:</w:t>
      </w:r>
    </w:p>
    <w:p w14:paraId="1E9395FF" w14:textId="0127F47D" w:rsidR="005D5185" w:rsidRPr="00F03E3F" w:rsidRDefault="00F03E3F" w:rsidP="00F03E3F">
      <w:pPr>
        <w:pStyle w:val="Formfont2"/>
        <w:numPr>
          <w:ilvl w:val="0"/>
          <w:numId w:val="5"/>
        </w:numPr>
        <w:spacing w:line="280" w:lineRule="exact"/>
        <w:rPr>
          <w:rFonts w:cs="Arial"/>
          <w:color w:val="auto"/>
          <w:sz w:val="24"/>
          <w:szCs w:val="24"/>
        </w:rPr>
      </w:pPr>
      <w:r w:rsidRPr="00F03E3F">
        <w:rPr>
          <w:rFonts w:cs="Arial"/>
          <w:color w:val="auto"/>
          <w:sz w:val="24"/>
          <w:szCs w:val="24"/>
        </w:rPr>
        <w:t>Identify the grape variety.</w:t>
      </w:r>
      <w:r w:rsidRPr="00F03E3F">
        <w:rPr>
          <w:rFonts w:cs="Arial"/>
          <w:color w:val="auto"/>
          <w:sz w:val="24"/>
          <w:szCs w:val="24"/>
        </w:rPr>
        <w:br/>
      </w:r>
    </w:p>
    <w:tbl>
      <w:tblPr>
        <w:tblStyle w:val="form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576"/>
      </w:tblGrid>
      <w:tr w:rsidR="002B6C36" w:rsidRPr="00F03E3F" w14:paraId="31DEB326" w14:textId="77777777" w:rsidTr="00014A46">
        <w:sdt>
          <w:sdtPr>
            <w:rPr>
              <w:rStyle w:val="Formfont"/>
              <w:rFonts w:ascii="Arial" w:hAnsi="Arial" w:cs="Arial"/>
              <w:color w:val="auto"/>
              <w:sz w:val="24"/>
            </w:rPr>
            <w:id w:val="-2113737668"/>
            <w:placeholder>
              <w:docPart w:val="6CFC548D5A4441C38B09D37296FD4448"/>
            </w:placeholder>
            <w:showingPlcHdr/>
            <w:text w:multiLine="1"/>
          </w:sdtPr>
          <w:sdtEndPr>
            <w:rPr>
              <w:rStyle w:val="Formfont"/>
            </w:rPr>
          </w:sdtEndPr>
          <w:sdtContent>
            <w:tc>
              <w:tcPr>
                <w:tcW w:w="10576" w:type="dxa"/>
              </w:tcPr>
              <w:p w14:paraId="1EEE2A6F" w14:textId="77777777" w:rsidR="005D5185" w:rsidRPr="00F03E3F" w:rsidRDefault="00E324C2" w:rsidP="00F03E3F">
                <w:pPr>
                  <w:spacing w:line="280" w:lineRule="exact"/>
                  <w:rPr>
                    <w:rStyle w:val="Formfont"/>
                    <w:rFonts w:ascii="Arial" w:hAnsi="Arial" w:cs="Arial"/>
                    <w:color w:val="auto"/>
                    <w:sz w:val="24"/>
                  </w:rPr>
                </w:pPr>
                <w:r w:rsidRPr="00F03E3F">
                  <w:rPr>
                    <w:rStyle w:val="PlaceholderText"/>
                    <w:rFonts w:ascii="Arial" w:hAnsi="Arial" w:cs="Arial"/>
                    <w:color w:val="auto"/>
                    <w:sz w:val="24"/>
                  </w:rPr>
                  <w:t>Click or tap here to enter text.</w:t>
                </w:r>
              </w:p>
            </w:tc>
          </w:sdtContent>
        </w:sdt>
      </w:tr>
    </w:tbl>
    <w:p w14:paraId="51040FEC" w14:textId="0C5BB9B4" w:rsidR="005D5185" w:rsidRPr="00F03E3F" w:rsidRDefault="005D5185" w:rsidP="00F03E3F">
      <w:pPr>
        <w:pStyle w:val="Formfont2"/>
        <w:spacing w:line="280" w:lineRule="exact"/>
        <w:rPr>
          <w:rFonts w:cs="Arial"/>
          <w:b/>
          <w:bCs/>
          <w:color w:val="auto"/>
          <w:sz w:val="24"/>
          <w:szCs w:val="24"/>
        </w:rPr>
      </w:pPr>
      <w:r w:rsidRPr="00F03E3F">
        <w:rPr>
          <w:rFonts w:cs="Arial"/>
          <w:color w:val="auto"/>
          <w:sz w:val="24"/>
          <w:szCs w:val="24"/>
        </w:rPr>
        <w:br/>
      </w:r>
      <w:r w:rsidR="00F03E3F" w:rsidRPr="00F03E3F">
        <w:rPr>
          <w:rFonts w:cs="Arial"/>
          <w:b/>
          <w:bCs/>
          <w:color w:val="auto"/>
          <w:sz w:val="24"/>
          <w:szCs w:val="24"/>
        </w:rPr>
        <w:t>Wine 1</w:t>
      </w:r>
    </w:p>
    <w:p w14:paraId="587936BD" w14:textId="43683857" w:rsidR="00F03E3F" w:rsidRPr="00F03E3F" w:rsidRDefault="00F03E3F" w:rsidP="00F03E3F">
      <w:pPr>
        <w:spacing w:line="280" w:lineRule="exact"/>
        <w:rPr>
          <w:rFonts w:ascii="Arial" w:hAnsi="Arial" w:cs="Arial"/>
        </w:rPr>
      </w:pPr>
      <w:r>
        <w:rPr>
          <w:rFonts w:ascii="Arial" w:hAnsi="Arial" w:cs="Arial"/>
        </w:rPr>
        <w:t xml:space="preserve">b) </w:t>
      </w:r>
      <w:r w:rsidRPr="00F03E3F">
        <w:rPr>
          <w:rFonts w:ascii="Arial" w:hAnsi="Arial" w:cs="Arial"/>
        </w:rPr>
        <w:t>Identify the origin as closely as possible.</w:t>
      </w:r>
    </w:p>
    <w:tbl>
      <w:tblPr>
        <w:tblStyle w:val="form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576"/>
      </w:tblGrid>
      <w:tr w:rsidR="002B6C36" w:rsidRPr="00F03E3F" w14:paraId="7194C9BE" w14:textId="77777777" w:rsidTr="00014A46">
        <w:sdt>
          <w:sdtPr>
            <w:rPr>
              <w:rStyle w:val="Formfont"/>
              <w:rFonts w:ascii="Arial" w:hAnsi="Arial" w:cs="Arial"/>
              <w:color w:val="auto"/>
              <w:sz w:val="24"/>
            </w:rPr>
            <w:id w:val="1780838445"/>
            <w:placeholder>
              <w:docPart w:val="EEC10E22D5034FC7B30D5C3147E44080"/>
            </w:placeholder>
            <w:showingPlcHdr/>
            <w:text w:multiLine="1"/>
          </w:sdtPr>
          <w:sdtEndPr>
            <w:rPr>
              <w:rStyle w:val="Formfont"/>
            </w:rPr>
          </w:sdtEndPr>
          <w:sdtContent>
            <w:tc>
              <w:tcPr>
                <w:tcW w:w="10576" w:type="dxa"/>
              </w:tcPr>
              <w:p w14:paraId="23E3B49E" w14:textId="77777777" w:rsidR="005D5185" w:rsidRPr="00F03E3F" w:rsidRDefault="00E324C2" w:rsidP="00F03E3F">
                <w:pPr>
                  <w:spacing w:line="280" w:lineRule="exact"/>
                  <w:rPr>
                    <w:rStyle w:val="Formfont"/>
                    <w:rFonts w:ascii="Arial" w:hAnsi="Arial" w:cs="Arial"/>
                    <w:color w:val="auto"/>
                    <w:sz w:val="24"/>
                  </w:rPr>
                </w:pPr>
                <w:r w:rsidRPr="00F03E3F">
                  <w:rPr>
                    <w:rStyle w:val="PlaceholderText"/>
                    <w:rFonts w:ascii="Arial" w:hAnsi="Arial" w:cs="Arial"/>
                    <w:color w:val="auto"/>
                    <w:sz w:val="24"/>
                  </w:rPr>
                  <w:t>Click or tap here to enter text.</w:t>
                </w:r>
              </w:p>
            </w:tc>
          </w:sdtContent>
        </w:sdt>
      </w:tr>
    </w:tbl>
    <w:p w14:paraId="399049F8" w14:textId="77777777" w:rsidR="00F03E3F" w:rsidRPr="00F03E3F" w:rsidRDefault="00F03E3F" w:rsidP="00F03E3F">
      <w:pPr>
        <w:pStyle w:val="Formfont2"/>
        <w:spacing w:line="280" w:lineRule="exact"/>
        <w:rPr>
          <w:rFonts w:cs="Arial"/>
          <w:color w:val="auto"/>
          <w:sz w:val="24"/>
          <w:szCs w:val="24"/>
        </w:rPr>
      </w:pPr>
    </w:p>
    <w:p w14:paraId="1C6FF2D1" w14:textId="30022612" w:rsidR="00F03E3F" w:rsidRPr="00F03E3F" w:rsidRDefault="00F03E3F" w:rsidP="00F03E3F">
      <w:pPr>
        <w:pStyle w:val="Formfont2"/>
        <w:spacing w:line="280" w:lineRule="exact"/>
        <w:rPr>
          <w:rFonts w:cs="Arial"/>
          <w:color w:val="auto"/>
          <w:sz w:val="24"/>
          <w:szCs w:val="24"/>
        </w:rPr>
      </w:pPr>
      <w:r>
        <w:rPr>
          <w:rFonts w:cs="Arial"/>
          <w:color w:val="auto"/>
          <w:sz w:val="24"/>
          <w:szCs w:val="24"/>
        </w:rPr>
        <w:t xml:space="preserve">c) </w:t>
      </w:r>
      <w:r w:rsidRPr="00F03E3F">
        <w:rPr>
          <w:rFonts w:cs="Arial"/>
          <w:color w:val="auto"/>
          <w:sz w:val="24"/>
          <w:szCs w:val="24"/>
        </w:rPr>
        <w:t>Discuss quality with reference to maturity.</w:t>
      </w:r>
    </w:p>
    <w:tbl>
      <w:tblPr>
        <w:tblStyle w:val="form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576"/>
      </w:tblGrid>
      <w:tr w:rsidR="00014A46" w:rsidRPr="00F03E3F" w14:paraId="48746F64" w14:textId="77777777" w:rsidTr="00F03E3F">
        <w:sdt>
          <w:sdtPr>
            <w:rPr>
              <w:rStyle w:val="Formfont"/>
              <w:rFonts w:ascii="Arial" w:hAnsi="Arial" w:cs="Arial"/>
              <w:color w:val="auto"/>
              <w:sz w:val="24"/>
            </w:rPr>
            <w:id w:val="1714309312"/>
            <w:placeholder>
              <w:docPart w:val="8D5191AE561144CAB89F7D0453725344"/>
            </w:placeholder>
            <w:showingPlcHdr/>
            <w:text w:multiLine="1"/>
          </w:sdtPr>
          <w:sdtEndPr>
            <w:rPr>
              <w:rStyle w:val="Formfont"/>
            </w:rPr>
          </w:sdtEndPr>
          <w:sdtContent>
            <w:tc>
              <w:tcPr>
                <w:tcW w:w="10464" w:type="dxa"/>
              </w:tcPr>
              <w:p w14:paraId="5F1F2251" w14:textId="77777777" w:rsidR="005D5185" w:rsidRPr="00F03E3F" w:rsidRDefault="00E324C2" w:rsidP="00F03E3F">
                <w:pPr>
                  <w:spacing w:line="280" w:lineRule="exact"/>
                  <w:rPr>
                    <w:rStyle w:val="Formfont"/>
                    <w:rFonts w:ascii="Arial" w:hAnsi="Arial" w:cs="Arial"/>
                    <w:color w:val="auto"/>
                    <w:sz w:val="24"/>
                  </w:rPr>
                </w:pPr>
                <w:r w:rsidRPr="00F03E3F">
                  <w:rPr>
                    <w:rStyle w:val="PlaceholderText"/>
                    <w:rFonts w:ascii="Arial" w:hAnsi="Arial" w:cs="Arial"/>
                    <w:color w:val="auto"/>
                    <w:sz w:val="24"/>
                  </w:rPr>
                  <w:t>Click or tap here to enter text.</w:t>
                </w:r>
              </w:p>
            </w:tc>
          </w:sdtContent>
        </w:sdt>
      </w:tr>
    </w:tbl>
    <w:p w14:paraId="236588F2" w14:textId="77777777" w:rsidR="00F03E3F" w:rsidRPr="00F03E3F" w:rsidRDefault="00F03E3F" w:rsidP="00F03E3F">
      <w:pPr>
        <w:pStyle w:val="Formfont2"/>
        <w:spacing w:line="280" w:lineRule="exact"/>
        <w:rPr>
          <w:rFonts w:cs="Arial"/>
          <w:b/>
          <w:bCs/>
          <w:color w:val="auto"/>
          <w:sz w:val="24"/>
          <w:szCs w:val="24"/>
        </w:rPr>
      </w:pPr>
    </w:p>
    <w:p w14:paraId="4F1FF2B3" w14:textId="78B510BD" w:rsidR="00F03E3F" w:rsidRPr="00F03E3F" w:rsidRDefault="00F03E3F" w:rsidP="00F03E3F">
      <w:pPr>
        <w:pStyle w:val="Formfont2"/>
        <w:spacing w:line="280" w:lineRule="exact"/>
        <w:rPr>
          <w:rFonts w:cs="Arial"/>
          <w:b/>
          <w:bCs/>
          <w:color w:val="auto"/>
          <w:sz w:val="24"/>
          <w:szCs w:val="24"/>
        </w:rPr>
      </w:pPr>
      <w:r w:rsidRPr="00F03E3F">
        <w:rPr>
          <w:rFonts w:cs="Arial"/>
          <w:b/>
          <w:bCs/>
          <w:color w:val="auto"/>
          <w:sz w:val="24"/>
          <w:szCs w:val="24"/>
        </w:rPr>
        <w:t>Wine 2</w:t>
      </w:r>
    </w:p>
    <w:p w14:paraId="35E233BC" w14:textId="2BB0E1CC" w:rsidR="005D5185" w:rsidRPr="00F03E3F" w:rsidRDefault="00F03E3F" w:rsidP="00F03E3F">
      <w:pPr>
        <w:spacing w:line="280" w:lineRule="exact"/>
        <w:rPr>
          <w:rFonts w:ascii="Arial" w:hAnsi="Arial" w:cs="Arial"/>
        </w:rPr>
      </w:pPr>
      <w:r w:rsidRPr="00F03E3F">
        <w:rPr>
          <w:rFonts w:ascii="Arial" w:hAnsi="Arial" w:cs="Arial"/>
        </w:rPr>
        <w:t>b)</w:t>
      </w:r>
      <w:r>
        <w:rPr>
          <w:rFonts w:ascii="Arial" w:hAnsi="Arial" w:cs="Arial"/>
        </w:rPr>
        <w:t xml:space="preserve"> </w:t>
      </w:r>
      <w:r w:rsidRPr="00F03E3F">
        <w:rPr>
          <w:rFonts w:ascii="Arial" w:hAnsi="Arial" w:cs="Arial"/>
        </w:rPr>
        <w:t>Identify the origin as closely as possible.</w:t>
      </w:r>
    </w:p>
    <w:tbl>
      <w:tblPr>
        <w:tblStyle w:val="form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576"/>
      </w:tblGrid>
      <w:tr w:rsidR="00F03E3F" w:rsidRPr="00F03E3F" w14:paraId="1AAEA6FF" w14:textId="77777777" w:rsidTr="007F6CA7">
        <w:sdt>
          <w:sdtPr>
            <w:rPr>
              <w:rStyle w:val="Formfont"/>
              <w:rFonts w:ascii="Arial" w:hAnsi="Arial" w:cs="Arial"/>
              <w:color w:val="auto"/>
              <w:sz w:val="24"/>
            </w:rPr>
            <w:id w:val="-763767304"/>
            <w:placeholder>
              <w:docPart w:val="D1DD6F52063B42DFB0CE2BC70BFC111B"/>
            </w:placeholder>
            <w:showingPlcHdr/>
            <w:text w:multiLine="1"/>
          </w:sdtPr>
          <w:sdtEndPr>
            <w:rPr>
              <w:rStyle w:val="Formfont"/>
            </w:rPr>
          </w:sdtEndPr>
          <w:sdtContent>
            <w:tc>
              <w:tcPr>
                <w:tcW w:w="10576" w:type="dxa"/>
              </w:tcPr>
              <w:p w14:paraId="76830047" w14:textId="77777777" w:rsidR="00F03E3F" w:rsidRPr="00F03E3F" w:rsidRDefault="00F03E3F" w:rsidP="00F03E3F">
                <w:pPr>
                  <w:spacing w:line="280" w:lineRule="exact"/>
                  <w:rPr>
                    <w:rStyle w:val="Formfont"/>
                    <w:rFonts w:ascii="Arial" w:hAnsi="Arial" w:cs="Arial"/>
                    <w:color w:val="auto"/>
                    <w:sz w:val="24"/>
                  </w:rPr>
                </w:pPr>
                <w:r w:rsidRPr="00F03E3F">
                  <w:rPr>
                    <w:rStyle w:val="PlaceholderText"/>
                    <w:rFonts w:ascii="Arial" w:hAnsi="Arial" w:cs="Arial"/>
                    <w:color w:val="auto"/>
                    <w:sz w:val="24"/>
                  </w:rPr>
                  <w:t>Click or tap here to enter text.</w:t>
                </w:r>
              </w:p>
            </w:tc>
          </w:sdtContent>
        </w:sdt>
      </w:tr>
    </w:tbl>
    <w:p w14:paraId="5F62D139" w14:textId="79A3184C" w:rsidR="00F03E3F" w:rsidRPr="00F03E3F" w:rsidRDefault="00F03E3F" w:rsidP="00F03E3F">
      <w:pPr>
        <w:spacing w:line="280" w:lineRule="exact"/>
        <w:rPr>
          <w:rFonts w:ascii="Arial" w:hAnsi="Arial" w:cs="Arial"/>
        </w:rPr>
      </w:pPr>
      <w:r w:rsidRPr="00F03E3F">
        <w:rPr>
          <w:rFonts w:ascii="Arial" w:hAnsi="Arial" w:cs="Arial"/>
        </w:rPr>
        <w:br/>
        <w:t>c)</w:t>
      </w:r>
      <w:r>
        <w:rPr>
          <w:rFonts w:ascii="Arial" w:hAnsi="Arial" w:cs="Arial"/>
        </w:rPr>
        <w:t xml:space="preserve"> </w:t>
      </w:r>
      <w:r w:rsidRPr="00F03E3F">
        <w:rPr>
          <w:rFonts w:ascii="Arial" w:hAnsi="Arial" w:cs="Arial"/>
        </w:rPr>
        <w:t>Discuss quality with reference to maturity.</w:t>
      </w:r>
    </w:p>
    <w:tbl>
      <w:tblPr>
        <w:tblStyle w:val="form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576"/>
      </w:tblGrid>
      <w:tr w:rsidR="00F03E3F" w:rsidRPr="00F03E3F" w14:paraId="7FFA7F2D" w14:textId="77777777" w:rsidTr="007F6CA7">
        <w:sdt>
          <w:sdtPr>
            <w:rPr>
              <w:rStyle w:val="Formfont"/>
              <w:rFonts w:ascii="Arial" w:hAnsi="Arial" w:cs="Arial"/>
              <w:color w:val="auto"/>
              <w:sz w:val="24"/>
            </w:rPr>
            <w:id w:val="-1169716222"/>
            <w:placeholder>
              <w:docPart w:val="F14878DEFB204D628AB1F863E7AE9D02"/>
            </w:placeholder>
            <w:showingPlcHdr/>
            <w:text w:multiLine="1"/>
          </w:sdtPr>
          <w:sdtEndPr>
            <w:rPr>
              <w:rStyle w:val="Formfont"/>
            </w:rPr>
          </w:sdtEndPr>
          <w:sdtContent>
            <w:tc>
              <w:tcPr>
                <w:tcW w:w="10576" w:type="dxa"/>
              </w:tcPr>
              <w:p w14:paraId="499BFB0A" w14:textId="77777777" w:rsidR="00F03E3F" w:rsidRPr="00F03E3F" w:rsidRDefault="00F03E3F" w:rsidP="00F03E3F">
                <w:pPr>
                  <w:spacing w:line="280" w:lineRule="exact"/>
                  <w:rPr>
                    <w:rStyle w:val="Formfont"/>
                    <w:rFonts w:ascii="Arial" w:hAnsi="Arial" w:cs="Arial"/>
                    <w:color w:val="auto"/>
                    <w:sz w:val="24"/>
                  </w:rPr>
                </w:pPr>
                <w:r w:rsidRPr="00F03E3F">
                  <w:rPr>
                    <w:rStyle w:val="PlaceholderText"/>
                    <w:rFonts w:ascii="Arial" w:hAnsi="Arial" w:cs="Arial"/>
                    <w:color w:val="auto"/>
                    <w:sz w:val="24"/>
                  </w:rPr>
                  <w:t>Click or tap here to enter text.</w:t>
                </w:r>
              </w:p>
            </w:tc>
          </w:sdtContent>
        </w:sdt>
      </w:tr>
    </w:tbl>
    <w:p w14:paraId="6A781C15" w14:textId="156EF9FE" w:rsidR="00F03E3F" w:rsidRPr="00F03E3F" w:rsidRDefault="00F03E3F" w:rsidP="00F03E3F">
      <w:pPr>
        <w:spacing w:line="280" w:lineRule="exact"/>
        <w:rPr>
          <w:rFonts w:ascii="Arial" w:hAnsi="Arial" w:cs="Arial"/>
          <w:b/>
          <w:bCs/>
        </w:rPr>
      </w:pPr>
      <w:r w:rsidRPr="00F03E3F">
        <w:rPr>
          <w:rFonts w:ascii="Arial" w:hAnsi="Arial" w:cs="Arial"/>
          <w:b/>
          <w:bCs/>
        </w:rPr>
        <w:br/>
        <w:t>Wine 3</w:t>
      </w:r>
      <w:r w:rsidRPr="00F03E3F">
        <w:rPr>
          <w:rFonts w:ascii="Arial" w:hAnsi="Arial" w:cs="Arial"/>
          <w:b/>
          <w:bCs/>
        </w:rPr>
        <w:br/>
      </w:r>
      <w:r w:rsidRPr="00F03E3F">
        <w:rPr>
          <w:rFonts w:ascii="Arial" w:hAnsi="Arial" w:cs="Arial"/>
        </w:rPr>
        <w:t>b) Identify the origin as closely as possible.</w:t>
      </w:r>
    </w:p>
    <w:tbl>
      <w:tblPr>
        <w:tblStyle w:val="form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576"/>
      </w:tblGrid>
      <w:tr w:rsidR="00F03E3F" w:rsidRPr="00F03E3F" w14:paraId="7AF07BA0" w14:textId="77777777" w:rsidTr="00F03E3F">
        <w:sdt>
          <w:sdtPr>
            <w:rPr>
              <w:rStyle w:val="Formfont"/>
              <w:rFonts w:ascii="Arial" w:hAnsi="Arial" w:cs="Arial"/>
              <w:color w:val="auto"/>
              <w:sz w:val="24"/>
            </w:rPr>
            <w:id w:val="279853065"/>
            <w:placeholder>
              <w:docPart w:val="BA0E97E5B214481784B951A515F7B89A"/>
            </w:placeholder>
            <w:showingPlcHdr/>
            <w:text w:multiLine="1"/>
          </w:sdtPr>
          <w:sdtEndPr>
            <w:rPr>
              <w:rStyle w:val="Formfont"/>
            </w:rPr>
          </w:sdtEndPr>
          <w:sdtContent>
            <w:tc>
              <w:tcPr>
                <w:tcW w:w="10464" w:type="dxa"/>
              </w:tcPr>
              <w:p w14:paraId="783DEE6B" w14:textId="77777777" w:rsidR="00F03E3F" w:rsidRPr="00F03E3F" w:rsidRDefault="00F03E3F" w:rsidP="00F03E3F">
                <w:pPr>
                  <w:spacing w:line="280" w:lineRule="exact"/>
                  <w:rPr>
                    <w:rStyle w:val="Formfont"/>
                    <w:rFonts w:ascii="Arial" w:hAnsi="Arial" w:cs="Arial"/>
                    <w:color w:val="auto"/>
                    <w:sz w:val="24"/>
                  </w:rPr>
                </w:pPr>
                <w:r w:rsidRPr="00F03E3F">
                  <w:rPr>
                    <w:rStyle w:val="PlaceholderText"/>
                    <w:rFonts w:ascii="Arial" w:hAnsi="Arial" w:cs="Arial"/>
                    <w:color w:val="auto"/>
                    <w:sz w:val="24"/>
                  </w:rPr>
                  <w:t>Click or tap here to enter text.</w:t>
                </w:r>
              </w:p>
            </w:tc>
          </w:sdtContent>
        </w:sdt>
      </w:tr>
    </w:tbl>
    <w:p w14:paraId="49B037BF" w14:textId="3DEDE15D" w:rsidR="00F03E3F" w:rsidRPr="00F03E3F" w:rsidRDefault="00F03E3F" w:rsidP="00F03E3F">
      <w:pPr>
        <w:spacing w:line="280" w:lineRule="exact"/>
        <w:rPr>
          <w:rFonts w:ascii="Arial" w:hAnsi="Arial" w:cs="Arial"/>
        </w:rPr>
      </w:pPr>
      <w:r w:rsidRPr="00F03E3F">
        <w:rPr>
          <w:rFonts w:ascii="Arial" w:hAnsi="Arial" w:cs="Arial"/>
        </w:rPr>
        <w:br/>
        <w:t>c) Discuss quality with reference to maturity.</w:t>
      </w:r>
    </w:p>
    <w:tbl>
      <w:tblPr>
        <w:tblStyle w:val="form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576"/>
      </w:tblGrid>
      <w:tr w:rsidR="00F03E3F" w:rsidRPr="00F03E3F" w14:paraId="31ABBF67" w14:textId="77777777" w:rsidTr="007F6CA7">
        <w:sdt>
          <w:sdtPr>
            <w:rPr>
              <w:rStyle w:val="Formfont"/>
              <w:rFonts w:ascii="Arial" w:hAnsi="Arial" w:cs="Arial"/>
              <w:color w:val="auto"/>
              <w:sz w:val="24"/>
            </w:rPr>
            <w:id w:val="-1320723767"/>
            <w:placeholder>
              <w:docPart w:val="44E5DB2701B042FC98B3504F93FC0709"/>
            </w:placeholder>
            <w:showingPlcHdr/>
            <w:text w:multiLine="1"/>
          </w:sdtPr>
          <w:sdtEndPr>
            <w:rPr>
              <w:rStyle w:val="Formfont"/>
            </w:rPr>
          </w:sdtEndPr>
          <w:sdtContent>
            <w:tc>
              <w:tcPr>
                <w:tcW w:w="10576" w:type="dxa"/>
              </w:tcPr>
              <w:p w14:paraId="1062999C" w14:textId="77777777" w:rsidR="00F03E3F" w:rsidRPr="00F03E3F" w:rsidRDefault="00F03E3F" w:rsidP="00F03E3F">
                <w:pPr>
                  <w:spacing w:line="280" w:lineRule="exact"/>
                  <w:rPr>
                    <w:rStyle w:val="Formfont"/>
                    <w:rFonts w:ascii="Arial" w:hAnsi="Arial" w:cs="Arial"/>
                    <w:color w:val="auto"/>
                    <w:sz w:val="24"/>
                  </w:rPr>
                </w:pPr>
                <w:r w:rsidRPr="00F03E3F">
                  <w:rPr>
                    <w:rStyle w:val="PlaceholderText"/>
                    <w:rFonts w:ascii="Arial" w:hAnsi="Arial" w:cs="Arial"/>
                    <w:color w:val="auto"/>
                    <w:sz w:val="24"/>
                  </w:rPr>
                  <w:t>Click or tap here to enter text.</w:t>
                </w:r>
              </w:p>
            </w:tc>
          </w:sdtContent>
        </w:sdt>
      </w:tr>
    </w:tbl>
    <w:p w14:paraId="7336B4E3" w14:textId="51DEE327" w:rsidR="008518C6" w:rsidRPr="00F03E3F" w:rsidRDefault="00F03E3F" w:rsidP="001F3872">
      <w:pPr>
        <w:spacing w:line="280" w:lineRule="exact"/>
        <w:rPr>
          <w:rFonts w:ascii="Arial" w:hAnsi="Arial" w:cs="Arial"/>
        </w:rPr>
      </w:pPr>
      <w:r>
        <w:rPr>
          <w:rFonts w:ascii="Arial" w:hAnsi="Arial" w:cs="Arial"/>
        </w:rPr>
        <w:br/>
      </w:r>
    </w:p>
    <w:p w14:paraId="20E8A5E3" w14:textId="77777777" w:rsidR="008518C6" w:rsidRPr="00F03E3F" w:rsidRDefault="008518C6" w:rsidP="00F03E3F">
      <w:pPr>
        <w:spacing w:line="280" w:lineRule="exact"/>
        <w:rPr>
          <w:rFonts w:ascii="Arial" w:hAnsi="Arial" w:cs="Arial"/>
        </w:rPr>
      </w:pPr>
    </w:p>
    <w:p w14:paraId="73E3BC25" w14:textId="77777777" w:rsidR="00F03E3F" w:rsidRPr="00F03E3F" w:rsidRDefault="00F03E3F" w:rsidP="00F03E3F">
      <w:pPr>
        <w:spacing w:line="280" w:lineRule="exact"/>
        <w:rPr>
          <w:rFonts w:ascii="Arial" w:hAnsi="Arial" w:cs="Arial"/>
        </w:rPr>
      </w:pPr>
    </w:p>
    <w:p w14:paraId="41E7760F" w14:textId="77777777" w:rsidR="005D5185" w:rsidRPr="00F03E3F" w:rsidRDefault="005D5185" w:rsidP="00F03E3F">
      <w:pPr>
        <w:spacing w:line="280" w:lineRule="exact"/>
        <w:rPr>
          <w:rFonts w:ascii="Arial" w:hAnsi="Arial" w:cs="Arial"/>
        </w:rPr>
      </w:pPr>
      <w:r w:rsidRPr="00F03E3F">
        <w:rPr>
          <w:rFonts w:ascii="Arial" w:hAnsi="Arial" w:cs="Arial"/>
        </w:rPr>
        <w:br w:type="page"/>
      </w:r>
    </w:p>
    <w:p w14:paraId="67A8F138" w14:textId="77777777" w:rsidR="005D5185" w:rsidRPr="00F03E3F" w:rsidRDefault="005D5185" w:rsidP="00F03E3F">
      <w:pPr>
        <w:spacing w:line="280" w:lineRule="exact"/>
        <w:rPr>
          <w:rFonts w:ascii="Arial" w:hAnsi="Arial" w:cs="Arial"/>
        </w:rPr>
      </w:pPr>
    </w:p>
    <w:p w14:paraId="573ACE07" w14:textId="77777777" w:rsidR="00B123D7" w:rsidRPr="00F03E3F" w:rsidRDefault="00B123D7" w:rsidP="00F03E3F">
      <w:pPr>
        <w:pStyle w:val="Formfont2"/>
        <w:spacing w:line="280" w:lineRule="exact"/>
        <w:rPr>
          <w:rFonts w:cs="Arial"/>
          <w:b/>
          <w:bCs/>
          <w:color w:val="auto"/>
          <w:sz w:val="24"/>
          <w:szCs w:val="24"/>
        </w:rPr>
      </w:pPr>
      <w:r w:rsidRPr="00F03E3F">
        <w:rPr>
          <w:rFonts w:cs="Arial"/>
          <w:b/>
          <w:bCs/>
          <w:color w:val="auto"/>
          <w:sz w:val="24"/>
          <w:szCs w:val="24"/>
        </w:rPr>
        <w:t>For MW markers only</w:t>
      </w:r>
    </w:p>
    <w:p w14:paraId="05FED6D6" w14:textId="77777777" w:rsidR="00B123D7" w:rsidRPr="00F03E3F" w:rsidRDefault="00B123D7" w:rsidP="00F03E3F">
      <w:pPr>
        <w:spacing w:line="280" w:lineRule="exact"/>
        <w:rPr>
          <w:rFonts w:ascii="Arial" w:hAnsi="Arial" w:cs="Arial"/>
        </w:rPr>
      </w:pPr>
    </w:p>
    <w:p w14:paraId="1C847FA0" w14:textId="51DE4181" w:rsidR="00B123D7" w:rsidRDefault="00F03E3F" w:rsidP="00F03E3F">
      <w:pPr>
        <w:pStyle w:val="Formfont2"/>
        <w:spacing w:line="280" w:lineRule="exact"/>
        <w:rPr>
          <w:rFonts w:cs="Arial"/>
          <w:color w:val="auto"/>
          <w:sz w:val="24"/>
          <w:szCs w:val="24"/>
        </w:rPr>
      </w:pPr>
      <w:r w:rsidRPr="00F03E3F">
        <w:rPr>
          <w:rFonts w:cs="Arial"/>
          <w:color w:val="auto"/>
          <w:sz w:val="24"/>
          <w:szCs w:val="24"/>
        </w:rPr>
        <w:t xml:space="preserve">Comment on </w:t>
      </w:r>
      <w:r>
        <w:rPr>
          <w:rFonts w:cs="Arial"/>
          <w:color w:val="auto"/>
          <w:sz w:val="24"/>
          <w:szCs w:val="24"/>
        </w:rPr>
        <w:t>candidate’</w:t>
      </w:r>
      <w:r w:rsidRPr="00F03E3F">
        <w:rPr>
          <w:rFonts w:cs="Arial"/>
          <w:color w:val="auto"/>
          <w:sz w:val="24"/>
          <w:szCs w:val="24"/>
        </w:rPr>
        <w:t>s use of evidence from the glass, if they answered the question, logic of the argument and length of the answer.</w:t>
      </w:r>
    </w:p>
    <w:p w14:paraId="1BE22AC5" w14:textId="77777777" w:rsidR="00F03E3F" w:rsidRDefault="00F03E3F" w:rsidP="00F03E3F"/>
    <w:p w14:paraId="185AA929" w14:textId="77777777" w:rsidR="00F03E3F" w:rsidRPr="00F03E3F" w:rsidRDefault="00F03E3F" w:rsidP="00F03E3F">
      <w:pPr>
        <w:rPr>
          <w:rFonts w:ascii="Arial" w:hAnsi="Arial" w:cs="Arial"/>
        </w:rPr>
      </w:pPr>
      <w:r w:rsidRPr="00F03E3F">
        <w:rPr>
          <w:rFonts w:ascii="Arial" w:hAnsi="Arial" w:cs="Arial"/>
        </w:rPr>
        <w:t>Comments for:</w:t>
      </w:r>
    </w:p>
    <w:p w14:paraId="57FAFA14" w14:textId="632C75E5" w:rsidR="00F03E3F" w:rsidRPr="00F03E3F" w:rsidRDefault="00F03E3F" w:rsidP="00F03E3F">
      <w:pPr>
        <w:rPr>
          <w:rFonts w:ascii="Arial" w:hAnsi="Arial" w:cs="Arial"/>
        </w:rPr>
      </w:pPr>
      <w:r>
        <w:rPr>
          <w:rFonts w:ascii="Arial" w:hAnsi="Arial" w:cs="Arial"/>
        </w:rPr>
        <w:t xml:space="preserve">a) </w:t>
      </w:r>
      <w:r w:rsidRPr="00F03E3F">
        <w:rPr>
          <w:rFonts w:ascii="Arial" w:hAnsi="Arial" w:cs="Arial"/>
        </w:rPr>
        <w:t>Identify the grape variety.</w:t>
      </w:r>
    </w:p>
    <w:tbl>
      <w:tblPr>
        <w:tblStyle w:val="form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576"/>
      </w:tblGrid>
      <w:tr w:rsidR="00014A46" w:rsidRPr="00F03E3F" w14:paraId="142081F7" w14:textId="77777777" w:rsidTr="00014A46">
        <w:tc>
          <w:tcPr>
            <w:tcW w:w="10576" w:type="dxa"/>
          </w:tcPr>
          <w:sdt>
            <w:sdtPr>
              <w:rPr>
                <w:rStyle w:val="Formfont"/>
                <w:rFonts w:ascii="Arial" w:hAnsi="Arial" w:cs="Arial"/>
                <w:color w:val="auto"/>
                <w:sz w:val="24"/>
              </w:rPr>
              <w:id w:val="780691541"/>
              <w:placeholder>
                <w:docPart w:val="FB020F3F44BC4259BBFA76C34A6D76A1"/>
              </w:placeholder>
              <w:showingPlcHdr/>
              <w:text w:multiLine="1"/>
            </w:sdtPr>
            <w:sdtEndPr>
              <w:rPr>
                <w:rStyle w:val="Formfont"/>
              </w:rPr>
            </w:sdtEndPr>
            <w:sdtContent>
              <w:p w14:paraId="2220D33A" w14:textId="77777777" w:rsidR="00B123D7" w:rsidRPr="00F03E3F" w:rsidRDefault="00E324C2" w:rsidP="00F03E3F">
                <w:pPr>
                  <w:spacing w:line="280" w:lineRule="exact"/>
                  <w:rPr>
                    <w:rStyle w:val="Formfont"/>
                    <w:rFonts w:ascii="Arial" w:hAnsi="Arial" w:cs="Arial"/>
                    <w:color w:val="auto"/>
                    <w:sz w:val="24"/>
                  </w:rPr>
                </w:pPr>
                <w:r w:rsidRPr="00F03E3F">
                  <w:rPr>
                    <w:rStyle w:val="PlaceholderText"/>
                    <w:rFonts w:ascii="Arial" w:hAnsi="Arial" w:cs="Arial"/>
                    <w:color w:val="auto"/>
                    <w:sz w:val="24"/>
                  </w:rPr>
                  <w:t>Click or tap here to enter text.</w:t>
                </w:r>
              </w:p>
            </w:sdtContent>
          </w:sdt>
          <w:p w14:paraId="60541117" w14:textId="77777777" w:rsidR="00B123D7" w:rsidRPr="00F03E3F" w:rsidRDefault="00B123D7" w:rsidP="00F03E3F">
            <w:pPr>
              <w:pStyle w:val="Formfont2"/>
              <w:spacing w:line="280" w:lineRule="exact"/>
              <w:rPr>
                <w:rFonts w:cs="Arial"/>
                <w:color w:val="auto"/>
                <w:sz w:val="24"/>
                <w:szCs w:val="24"/>
              </w:rPr>
            </w:pPr>
          </w:p>
        </w:tc>
      </w:tr>
    </w:tbl>
    <w:p w14:paraId="3E2695B5" w14:textId="77777777" w:rsidR="00B123D7" w:rsidRPr="00F03E3F" w:rsidRDefault="00B123D7" w:rsidP="00F03E3F">
      <w:pPr>
        <w:pStyle w:val="Formfont2"/>
        <w:spacing w:line="280" w:lineRule="exact"/>
        <w:rPr>
          <w:rFonts w:cs="Arial"/>
          <w:color w:val="auto"/>
          <w:sz w:val="24"/>
          <w:szCs w:val="24"/>
        </w:rPr>
      </w:pPr>
    </w:p>
    <w:p w14:paraId="11C47424" w14:textId="77777777" w:rsidR="00F03E3F" w:rsidRPr="00F03E3F" w:rsidRDefault="00F03E3F" w:rsidP="007F6CA7">
      <w:pPr>
        <w:rPr>
          <w:rFonts w:ascii="Arial" w:hAnsi="Arial" w:cs="Arial"/>
        </w:rPr>
      </w:pPr>
      <w:r w:rsidRPr="00F03E3F">
        <w:rPr>
          <w:rFonts w:ascii="Arial" w:hAnsi="Arial" w:cs="Arial"/>
        </w:rPr>
        <w:t>Comments for:</w:t>
      </w:r>
    </w:p>
    <w:p w14:paraId="38A85355" w14:textId="309F8C45" w:rsidR="00F03E3F" w:rsidRPr="00F03E3F" w:rsidRDefault="00F03E3F" w:rsidP="00F03E3F">
      <w:pPr>
        <w:rPr>
          <w:rFonts w:ascii="Arial" w:hAnsi="Arial" w:cs="Arial"/>
        </w:rPr>
      </w:pPr>
      <w:r>
        <w:rPr>
          <w:rFonts w:ascii="Arial" w:hAnsi="Arial" w:cs="Arial"/>
        </w:rPr>
        <w:t xml:space="preserve">b) </w:t>
      </w:r>
      <w:r w:rsidRPr="00F03E3F">
        <w:rPr>
          <w:rFonts w:ascii="Arial" w:hAnsi="Arial" w:cs="Arial"/>
        </w:rPr>
        <w:t>Identify the origin as closely as possible.</w:t>
      </w:r>
    </w:p>
    <w:tbl>
      <w:tblPr>
        <w:tblStyle w:val="form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576"/>
      </w:tblGrid>
      <w:tr w:rsidR="00014A46" w:rsidRPr="00F03E3F" w14:paraId="0125745A" w14:textId="77777777" w:rsidTr="00014A46">
        <w:tc>
          <w:tcPr>
            <w:tcW w:w="10576" w:type="dxa"/>
          </w:tcPr>
          <w:sdt>
            <w:sdtPr>
              <w:rPr>
                <w:rStyle w:val="Formfont"/>
                <w:rFonts w:ascii="Arial" w:hAnsi="Arial" w:cs="Arial"/>
                <w:color w:val="auto"/>
                <w:sz w:val="24"/>
              </w:rPr>
              <w:id w:val="-925101966"/>
              <w:placeholder>
                <w:docPart w:val="936014BB0FDD48DA84A09C658B869169"/>
              </w:placeholder>
              <w:showingPlcHdr/>
              <w:text w:multiLine="1"/>
            </w:sdtPr>
            <w:sdtEndPr>
              <w:rPr>
                <w:rStyle w:val="Formfont"/>
              </w:rPr>
            </w:sdtEndPr>
            <w:sdtContent>
              <w:p w14:paraId="5795514D" w14:textId="77777777" w:rsidR="00B123D7" w:rsidRPr="00F03E3F" w:rsidRDefault="00E324C2" w:rsidP="00F03E3F">
                <w:pPr>
                  <w:spacing w:line="280" w:lineRule="exact"/>
                  <w:rPr>
                    <w:rStyle w:val="Formfont"/>
                    <w:rFonts w:ascii="Arial" w:hAnsi="Arial" w:cs="Arial"/>
                    <w:color w:val="auto"/>
                    <w:sz w:val="24"/>
                  </w:rPr>
                </w:pPr>
                <w:r w:rsidRPr="00F03E3F">
                  <w:rPr>
                    <w:rStyle w:val="PlaceholderText"/>
                    <w:rFonts w:ascii="Arial" w:hAnsi="Arial" w:cs="Arial"/>
                    <w:color w:val="auto"/>
                    <w:sz w:val="24"/>
                  </w:rPr>
                  <w:t>Click or tap here to enter text.</w:t>
                </w:r>
              </w:p>
            </w:sdtContent>
          </w:sdt>
          <w:p w14:paraId="165CCCB2" w14:textId="77777777" w:rsidR="00B123D7" w:rsidRPr="00F03E3F" w:rsidRDefault="00B123D7" w:rsidP="00F03E3F">
            <w:pPr>
              <w:spacing w:line="280" w:lineRule="exact"/>
              <w:rPr>
                <w:rFonts w:ascii="Arial" w:hAnsi="Arial" w:cs="Arial"/>
                <w:color w:val="auto"/>
                <w:sz w:val="24"/>
              </w:rPr>
            </w:pPr>
          </w:p>
        </w:tc>
      </w:tr>
    </w:tbl>
    <w:p w14:paraId="14ED5034" w14:textId="77777777" w:rsidR="00B123D7" w:rsidRPr="00F03E3F" w:rsidRDefault="00B123D7" w:rsidP="00F03E3F">
      <w:pPr>
        <w:pStyle w:val="Formfont2"/>
        <w:spacing w:line="280" w:lineRule="exact"/>
        <w:rPr>
          <w:rFonts w:cs="Arial"/>
          <w:color w:val="auto"/>
          <w:sz w:val="24"/>
          <w:szCs w:val="24"/>
        </w:rPr>
      </w:pPr>
    </w:p>
    <w:p w14:paraId="5365B516" w14:textId="77777777" w:rsidR="00F03E3F" w:rsidRPr="00F03E3F" w:rsidRDefault="00F03E3F" w:rsidP="007F6CA7">
      <w:pPr>
        <w:rPr>
          <w:rFonts w:ascii="Arial" w:hAnsi="Arial" w:cs="Arial"/>
        </w:rPr>
      </w:pPr>
      <w:r w:rsidRPr="00F03E3F">
        <w:rPr>
          <w:rFonts w:ascii="Arial" w:hAnsi="Arial" w:cs="Arial"/>
        </w:rPr>
        <w:t>Comments for:</w:t>
      </w:r>
    </w:p>
    <w:p w14:paraId="7FE0F6A3" w14:textId="19A21FDC" w:rsidR="00F03E3F" w:rsidRPr="00F03E3F" w:rsidRDefault="00F03E3F" w:rsidP="00F03E3F">
      <w:pPr>
        <w:rPr>
          <w:rFonts w:ascii="Arial" w:hAnsi="Arial" w:cs="Arial"/>
        </w:rPr>
      </w:pPr>
      <w:r>
        <w:rPr>
          <w:rFonts w:ascii="Arial" w:hAnsi="Arial" w:cs="Arial"/>
        </w:rPr>
        <w:t xml:space="preserve">c) </w:t>
      </w:r>
      <w:r w:rsidRPr="00F03E3F">
        <w:rPr>
          <w:rFonts w:ascii="Arial" w:hAnsi="Arial" w:cs="Arial"/>
        </w:rPr>
        <w:t>Discuss quality with reference t</w:t>
      </w:r>
      <w:r w:rsidR="00F93661">
        <w:rPr>
          <w:rFonts w:ascii="Arial" w:hAnsi="Arial" w:cs="Arial"/>
        </w:rPr>
        <w:t xml:space="preserve">o </w:t>
      </w:r>
      <w:r w:rsidRPr="00F03E3F">
        <w:rPr>
          <w:rFonts w:ascii="Arial" w:hAnsi="Arial" w:cs="Arial"/>
        </w:rPr>
        <w:t>maturity.</w:t>
      </w:r>
    </w:p>
    <w:tbl>
      <w:tblPr>
        <w:tblStyle w:val="form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576"/>
      </w:tblGrid>
      <w:tr w:rsidR="00014A46" w:rsidRPr="00F03E3F" w14:paraId="2E611237" w14:textId="77777777" w:rsidTr="00014A46">
        <w:tc>
          <w:tcPr>
            <w:tcW w:w="10576" w:type="dxa"/>
          </w:tcPr>
          <w:sdt>
            <w:sdtPr>
              <w:rPr>
                <w:rStyle w:val="Formfont"/>
                <w:rFonts w:ascii="Arial" w:hAnsi="Arial" w:cs="Arial"/>
                <w:color w:val="auto"/>
                <w:sz w:val="24"/>
              </w:rPr>
              <w:id w:val="212405247"/>
              <w:placeholder>
                <w:docPart w:val="8253065D46634A23973CFD45B3FEF466"/>
              </w:placeholder>
              <w:showingPlcHdr/>
              <w:text w:multiLine="1"/>
            </w:sdtPr>
            <w:sdtEndPr>
              <w:rPr>
                <w:rStyle w:val="Formfont"/>
              </w:rPr>
            </w:sdtEndPr>
            <w:sdtContent>
              <w:p w14:paraId="4F903EB7" w14:textId="77777777" w:rsidR="00B123D7" w:rsidRPr="00F03E3F" w:rsidRDefault="00E324C2" w:rsidP="00F03E3F">
                <w:pPr>
                  <w:spacing w:line="280" w:lineRule="exact"/>
                  <w:rPr>
                    <w:rStyle w:val="Formfont"/>
                    <w:rFonts w:ascii="Arial" w:hAnsi="Arial" w:cs="Arial"/>
                    <w:color w:val="auto"/>
                    <w:sz w:val="24"/>
                  </w:rPr>
                </w:pPr>
                <w:r w:rsidRPr="00F03E3F">
                  <w:rPr>
                    <w:rStyle w:val="PlaceholderText"/>
                    <w:rFonts w:ascii="Arial" w:hAnsi="Arial" w:cs="Arial"/>
                    <w:color w:val="auto"/>
                    <w:sz w:val="24"/>
                  </w:rPr>
                  <w:t>Click or tap here to enter text.</w:t>
                </w:r>
              </w:p>
            </w:sdtContent>
          </w:sdt>
          <w:p w14:paraId="6BC2E1E6" w14:textId="77777777" w:rsidR="00B123D7" w:rsidRPr="00F03E3F" w:rsidRDefault="00B123D7" w:rsidP="00F03E3F">
            <w:pPr>
              <w:spacing w:line="280" w:lineRule="exact"/>
              <w:rPr>
                <w:rFonts w:ascii="Arial" w:hAnsi="Arial" w:cs="Arial"/>
                <w:color w:val="auto"/>
                <w:sz w:val="24"/>
              </w:rPr>
            </w:pPr>
          </w:p>
        </w:tc>
      </w:tr>
    </w:tbl>
    <w:p w14:paraId="5D04A3EB" w14:textId="77777777" w:rsidR="00B123D7" w:rsidRPr="00F03E3F" w:rsidRDefault="00B123D7" w:rsidP="00F03E3F">
      <w:pPr>
        <w:pStyle w:val="Formfont2"/>
        <w:spacing w:line="280" w:lineRule="exact"/>
        <w:rPr>
          <w:rFonts w:cs="Arial"/>
          <w:color w:val="auto"/>
          <w:sz w:val="24"/>
          <w:szCs w:val="24"/>
        </w:rPr>
      </w:pPr>
    </w:p>
    <w:p w14:paraId="41CAC892" w14:textId="77777777" w:rsidR="00F03E3F" w:rsidRPr="00F03E3F" w:rsidRDefault="00F03E3F" w:rsidP="007F6CA7">
      <w:pPr>
        <w:rPr>
          <w:rFonts w:ascii="Arial" w:hAnsi="Arial" w:cs="Arial"/>
        </w:rPr>
      </w:pPr>
      <w:r w:rsidRPr="00F03E3F">
        <w:rPr>
          <w:rFonts w:ascii="Arial" w:hAnsi="Arial" w:cs="Arial"/>
        </w:rPr>
        <w:t>Comments for:</w:t>
      </w:r>
    </w:p>
    <w:p w14:paraId="1B7D5A30" w14:textId="6CA56A28" w:rsidR="00F03E3F" w:rsidRPr="00F03E3F" w:rsidRDefault="00F03E3F" w:rsidP="00F03E3F">
      <w:pPr>
        <w:rPr>
          <w:rFonts w:ascii="Arial" w:hAnsi="Arial" w:cs="Arial"/>
        </w:rPr>
      </w:pPr>
      <w:r w:rsidRPr="00F03E3F">
        <w:rPr>
          <w:rFonts w:ascii="Arial" w:hAnsi="Arial" w:cs="Arial"/>
        </w:rPr>
        <w:t>Supplementary question:</w:t>
      </w:r>
    </w:p>
    <w:tbl>
      <w:tblPr>
        <w:tblStyle w:val="formtable"/>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576"/>
      </w:tblGrid>
      <w:tr w:rsidR="00014A46" w:rsidRPr="00F03E3F" w14:paraId="7B0F7779" w14:textId="77777777" w:rsidTr="00014A46">
        <w:tc>
          <w:tcPr>
            <w:tcW w:w="10576" w:type="dxa"/>
          </w:tcPr>
          <w:sdt>
            <w:sdtPr>
              <w:rPr>
                <w:rStyle w:val="Formfont"/>
                <w:rFonts w:ascii="Arial" w:hAnsi="Arial" w:cs="Arial"/>
                <w:color w:val="auto"/>
                <w:sz w:val="24"/>
              </w:rPr>
              <w:id w:val="-340775754"/>
              <w:placeholder>
                <w:docPart w:val="1CD7CEECC85E43CC8E34724D5E21595F"/>
              </w:placeholder>
              <w:showingPlcHdr/>
              <w:text w:multiLine="1"/>
            </w:sdtPr>
            <w:sdtEndPr>
              <w:rPr>
                <w:rStyle w:val="Formfont"/>
              </w:rPr>
            </w:sdtEndPr>
            <w:sdtContent>
              <w:p w14:paraId="2F5139B2" w14:textId="77777777" w:rsidR="00B123D7" w:rsidRPr="00F03E3F" w:rsidRDefault="00E324C2" w:rsidP="00F03E3F">
                <w:pPr>
                  <w:spacing w:line="280" w:lineRule="exact"/>
                  <w:rPr>
                    <w:rStyle w:val="Formfont"/>
                    <w:rFonts w:ascii="Arial" w:hAnsi="Arial" w:cs="Arial"/>
                    <w:color w:val="auto"/>
                    <w:sz w:val="24"/>
                  </w:rPr>
                </w:pPr>
                <w:r w:rsidRPr="00F03E3F">
                  <w:rPr>
                    <w:rStyle w:val="PlaceholderText"/>
                    <w:rFonts w:ascii="Arial" w:hAnsi="Arial" w:cs="Arial"/>
                    <w:color w:val="auto"/>
                    <w:sz w:val="24"/>
                  </w:rPr>
                  <w:t>Click or tap here to enter text.</w:t>
                </w:r>
              </w:p>
            </w:sdtContent>
          </w:sdt>
          <w:p w14:paraId="5A1F3A61" w14:textId="77777777" w:rsidR="00B123D7" w:rsidRPr="00F03E3F" w:rsidRDefault="00B123D7" w:rsidP="00F03E3F">
            <w:pPr>
              <w:spacing w:line="280" w:lineRule="exact"/>
              <w:rPr>
                <w:rFonts w:ascii="Arial" w:hAnsi="Arial" w:cs="Arial"/>
                <w:color w:val="auto"/>
                <w:sz w:val="24"/>
              </w:rPr>
            </w:pPr>
          </w:p>
        </w:tc>
      </w:tr>
    </w:tbl>
    <w:p w14:paraId="1388CC18" w14:textId="77777777" w:rsidR="00B123D7" w:rsidRPr="00F03E3F" w:rsidRDefault="00B123D7" w:rsidP="00F03E3F">
      <w:pPr>
        <w:spacing w:line="280" w:lineRule="exact"/>
        <w:rPr>
          <w:rFonts w:ascii="Arial" w:hAnsi="Arial" w:cs="Arial"/>
        </w:rPr>
      </w:pPr>
    </w:p>
    <w:sectPr w:rsidR="00B123D7" w:rsidRPr="00F03E3F" w:rsidSect="00FC28C8">
      <w:pgSz w:w="11906" w:h="16838" w:code="9"/>
      <w:pgMar w:top="660" w:right="660" w:bottom="660" w:left="6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4E6F7" w14:textId="77777777" w:rsidR="00BA1A16" w:rsidRDefault="00BA1A16" w:rsidP="00862EC1">
      <w:pPr>
        <w:spacing w:after="0" w:line="240" w:lineRule="auto"/>
      </w:pPr>
      <w:r>
        <w:separator/>
      </w:r>
    </w:p>
  </w:endnote>
  <w:endnote w:type="continuationSeparator" w:id="0">
    <w:p w14:paraId="7BD43C96" w14:textId="77777777" w:rsidR="00BA1A16" w:rsidRDefault="00BA1A16" w:rsidP="00862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IN 2014">
    <w:altName w:val="Calibri"/>
    <w:panose1 w:val="020B0504020202020204"/>
    <w:charset w:val="00"/>
    <w:family w:val="swiss"/>
    <w:notTrueType/>
    <w:pitch w:val="variable"/>
    <w:sig w:usb0="A00002FF" w:usb1="5000204B" w:usb2="00000020" w:usb3="00000000" w:csb0="00000097" w:csb1="00000000"/>
  </w:font>
  <w:font w:name="DIN 2014 Bold">
    <w:panose1 w:val="020B0704020202020204"/>
    <w:charset w:val="00"/>
    <w:family w:val="swiss"/>
    <w:notTrueType/>
    <w:pitch w:val="variable"/>
    <w:sig w:usb0="A00002FF" w:usb1="5000204B" w:usb2="00000020"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B39AA" w14:textId="77777777" w:rsidR="00BA1A16" w:rsidRDefault="00BA1A16" w:rsidP="00862EC1">
      <w:pPr>
        <w:spacing w:after="0" w:line="240" w:lineRule="auto"/>
      </w:pPr>
      <w:r>
        <w:separator/>
      </w:r>
    </w:p>
  </w:footnote>
  <w:footnote w:type="continuationSeparator" w:id="0">
    <w:p w14:paraId="57FB7D0A" w14:textId="77777777" w:rsidR="00BA1A16" w:rsidRDefault="00BA1A16" w:rsidP="00862E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925BD"/>
    <w:multiLevelType w:val="hybridMultilevel"/>
    <w:tmpl w:val="9D0E8DD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2DB82E65"/>
    <w:multiLevelType w:val="hybridMultilevel"/>
    <w:tmpl w:val="9D0E8DD8"/>
    <w:lvl w:ilvl="0" w:tplc="0B643D3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443148AD"/>
    <w:multiLevelType w:val="hybridMultilevel"/>
    <w:tmpl w:val="E1C85326"/>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4ACE0391"/>
    <w:multiLevelType w:val="hybridMultilevel"/>
    <w:tmpl w:val="9D0E8DD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56E67176"/>
    <w:multiLevelType w:val="hybridMultilevel"/>
    <w:tmpl w:val="66A65A14"/>
    <w:lvl w:ilvl="0" w:tplc="3B3860CC">
      <w:start w:val="1"/>
      <w:numFmt w:val="upperLetter"/>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25B4ADC"/>
    <w:multiLevelType w:val="hybridMultilevel"/>
    <w:tmpl w:val="5C7A475C"/>
    <w:lvl w:ilvl="0" w:tplc="B8D8C73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53558065">
    <w:abstractNumId w:val="5"/>
  </w:num>
  <w:num w:numId="2" w16cid:durableId="735779034">
    <w:abstractNumId w:val="1"/>
  </w:num>
  <w:num w:numId="3" w16cid:durableId="1910383904">
    <w:abstractNumId w:val="3"/>
  </w:num>
  <w:num w:numId="4" w16cid:durableId="254680408">
    <w:abstractNumId w:val="0"/>
  </w:num>
  <w:num w:numId="5" w16cid:durableId="1175803608">
    <w:abstractNumId w:val="2"/>
  </w:num>
  <w:num w:numId="6" w16cid:durableId="13120967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hideSpellingErrors/>
  <w:hideGrammaticalErrors/>
  <w:proofState w:spelling="clean"/>
  <w:attachedTemplate r:id="rId1"/>
  <w:documentProtection w:edit="forms" w:enforcement="0"/>
  <w:defaultTabStop w:val="720"/>
  <w:characterSpacingControl w:val="doNotCompress"/>
  <w:hdrShapeDefaults>
    <o:shapedefaults v:ext="edit" spidmax="2050">
      <o:colormru v:ext="edit" colors="#5c1c4f,#006b54"/>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A55"/>
    <w:rsid w:val="00014A46"/>
    <w:rsid w:val="00104551"/>
    <w:rsid w:val="001465DC"/>
    <w:rsid w:val="00181BC7"/>
    <w:rsid w:val="001D3329"/>
    <w:rsid w:val="001F3872"/>
    <w:rsid w:val="0022062E"/>
    <w:rsid w:val="00241650"/>
    <w:rsid w:val="00277374"/>
    <w:rsid w:val="00286107"/>
    <w:rsid w:val="002B6C36"/>
    <w:rsid w:val="002E191E"/>
    <w:rsid w:val="00336570"/>
    <w:rsid w:val="00396A55"/>
    <w:rsid w:val="004357A8"/>
    <w:rsid w:val="004D7B92"/>
    <w:rsid w:val="004F0911"/>
    <w:rsid w:val="004F57AC"/>
    <w:rsid w:val="00517023"/>
    <w:rsid w:val="005454B4"/>
    <w:rsid w:val="005631FF"/>
    <w:rsid w:val="005D5185"/>
    <w:rsid w:val="005E05C3"/>
    <w:rsid w:val="005E390D"/>
    <w:rsid w:val="006023FB"/>
    <w:rsid w:val="006E1078"/>
    <w:rsid w:val="006E62AA"/>
    <w:rsid w:val="00707C28"/>
    <w:rsid w:val="007C5667"/>
    <w:rsid w:val="00834442"/>
    <w:rsid w:val="008518C6"/>
    <w:rsid w:val="00862EC1"/>
    <w:rsid w:val="009141ED"/>
    <w:rsid w:val="009D4179"/>
    <w:rsid w:val="009E38F0"/>
    <w:rsid w:val="00A56C10"/>
    <w:rsid w:val="00A90C9F"/>
    <w:rsid w:val="00B07FAA"/>
    <w:rsid w:val="00B10B45"/>
    <w:rsid w:val="00B123D7"/>
    <w:rsid w:val="00B64CA3"/>
    <w:rsid w:val="00BA1A16"/>
    <w:rsid w:val="00BA2475"/>
    <w:rsid w:val="00BB3706"/>
    <w:rsid w:val="00C66BC5"/>
    <w:rsid w:val="00C66D95"/>
    <w:rsid w:val="00C718ED"/>
    <w:rsid w:val="00C93840"/>
    <w:rsid w:val="00CA7E0A"/>
    <w:rsid w:val="00CD43B5"/>
    <w:rsid w:val="00D06EBA"/>
    <w:rsid w:val="00D128BB"/>
    <w:rsid w:val="00D24643"/>
    <w:rsid w:val="00DF3DC7"/>
    <w:rsid w:val="00E324C2"/>
    <w:rsid w:val="00E35300"/>
    <w:rsid w:val="00E8398C"/>
    <w:rsid w:val="00EA01D8"/>
    <w:rsid w:val="00F03E3F"/>
    <w:rsid w:val="00F04063"/>
    <w:rsid w:val="00F3470A"/>
    <w:rsid w:val="00F413EB"/>
    <w:rsid w:val="00F93661"/>
    <w:rsid w:val="00FC28C8"/>
    <w:rsid w:val="00FD075E"/>
    <w:rsid w:val="00FD3D9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c1c4f,#006b54"/>
    </o:shapedefaults>
    <o:shapelayout v:ext="edit">
      <o:idmap v:ext="edit" data="2"/>
    </o:shapelayout>
  </w:shapeDefaults>
  <w:decimalSymbol w:val="."/>
  <w:listSeparator w:val=","/>
  <w14:docId w14:val="56BC481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8C6"/>
  </w:style>
  <w:style w:type="paragraph" w:styleId="Heading1">
    <w:name w:val="heading 1"/>
    <w:basedOn w:val="Normal"/>
    <w:next w:val="Normal"/>
    <w:link w:val="Heading1Char"/>
    <w:uiPriority w:val="9"/>
    <w:qFormat/>
    <w:rsid w:val="00FC2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8C8"/>
    <w:rPr>
      <w:rFonts w:eastAsiaTheme="majorEastAsia" w:cstheme="majorBidi"/>
      <w:color w:val="272727" w:themeColor="text1" w:themeTint="D8"/>
    </w:rPr>
  </w:style>
  <w:style w:type="paragraph" w:styleId="Title">
    <w:name w:val="Title"/>
    <w:basedOn w:val="Normal"/>
    <w:next w:val="Normal"/>
    <w:link w:val="TitleChar"/>
    <w:uiPriority w:val="10"/>
    <w:qFormat/>
    <w:rsid w:val="00FC2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8C8"/>
    <w:pPr>
      <w:spacing w:before="160"/>
      <w:jc w:val="center"/>
    </w:pPr>
    <w:rPr>
      <w:i/>
      <w:iCs/>
      <w:color w:val="404040" w:themeColor="text1" w:themeTint="BF"/>
    </w:rPr>
  </w:style>
  <w:style w:type="character" w:customStyle="1" w:styleId="QuoteChar">
    <w:name w:val="Quote Char"/>
    <w:basedOn w:val="DefaultParagraphFont"/>
    <w:link w:val="Quote"/>
    <w:uiPriority w:val="29"/>
    <w:rsid w:val="00FC28C8"/>
    <w:rPr>
      <w:i/>
      <w:iCs/>
      <w:color w:val="404040" w:themeColor="text1" w:themeTint="BF"/>
    </w:rPr>
  </w:style>
  <w:style w:type="paragraph" w:styleId="ListParagraph">
    <w:name w:val="List Paragraph"/>
    <w:basedOn w:val="Normal"/>
    <w:uiPriority w:val="34"/>
    <w:qFormat/>
    <w:rsid w:val="00FC28C8"/>
    <w:pPr>
      <w:ind w:left="720"/>
      <w:contextualSpacing/>
    </w:pPr>
  </w:style>
  <w:style w:type="character" w:styleId="IntenseEmphasis">
    <w:name w:val="Intense Emphasis"/>
    <w:basedOn w:val="DefaultParagraphFont"/>
    <w:uiPriority w:val="21"/>
    <w:qFormat/>
    <w:rsid w:val="00FC28C8"/>
    <w:rPr>
      <w:i/>
      <w:iCs/>
      <w:color w:val="0F4761" w:themeColor="accent1" w:themeShade="BF"/>
    </w:rPr>
  </w:style>
  <w:style w:type="paragraph" w:styleId="IntenseQuote">
    <w:name w:val="Intense Quote"/>
    <w:basedOn w:val="Normal"/>
    <w:next w:val="Normal"/>
    <w:link w:val="IntenseQuoteChar"/>
    <w:uiPriority w:val="30"/>
    <w:qFormat/>
    <w:rsid w:val="00FC2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8C8"/>
    <w:rPr>
      <w:i/>
      <w:iCs/>
      <w:color w:val="0F4761" w:themeColor="accent1" w:themeShade="BF"/>
    </w:rPr>
  </w:style>
  <w:style w:type="character" w:styleId="IntenseReference">
    <w:name w:val="Intense Reference"/>
    <w:basedOn w:val="DefaultParagraphFont"/>
    <w:uiPriority w:val="32"/>
    <w:qFormat/>
    <w:rsid w:val="00FC28C8"/>
    <w:rPr>
      <w:b/>
      <w:bCs/>
      <w:smallCaps/>
      <w:color w:val="0F4761" w:themeColor="accent1" w:themeShade="BF"/>
      <w:spacing w:val="5"/>
    </w:rPr>
  </w:style>
  <w:style w:type="table" w:styleId="TableGrid">
    <w:name w:val="Table Grid"/>
    <w:basedOn w:val="TableNormal"/>
    <w:uiPriority w:val="39"/>
    <w:rsid w:val="00FC28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123D7"/>
    <w:rPr>
      <w:color w:val="666666"/>
    </w:rPr>
  </w:style>
  <w:style w:type="character" w:customStyle="1" w:styleId="Formfont">
    <w:name w:val="Form font"/>
    <w:basedOn w:val="DefaultParagraphFont"/>
    <w:uiPriority w:val="1"/>
    <w:rsid w:val="00B123D7"/>
    <w:rPr>
      <w:rFonts w:ascii="Segoe UI Semilight" w:hAnsi="Segoe UI Semilight"/>
      <w:color w:val="000000" w:themeColor="text1"/>
      <w:spacing w:val="-10"/>
      <w:sz w:val="20"/>
    </w:rPr>
  </w:style>
  <w:style w:type="paragraph" w:customStyle="1" w:styleId="Formfont2">
    <w:name w:val="Form font 2"/>
    <w:basedOn w:val="Normal"/>
    <w:next w:val="Normal"/>
    <w:link w:val="Formfont2Char"/>
    <w:qFormat/>
    <w:rsid w:val="00014A46"/>
    <w:pPr>
      <w:spacing w:after="0" w:line="240" w:lineRule="auto"/>
    </w:pPr>
    <w:rPr>
      <w:rFonts w:ascii="Arial" w:hAnsi="Arial" w:cs="Segoe UI Semilight"/>
      <w:color w:val="000000" w:themeColor="text1"/>
      <w:spacing w:val="-5"/>
      <w:sz w:val="20"/>
      <w:szCs w:val="20"/>
      <w14:numSpacing w14:val="proportional"/>
    </w:rPr>
  </w:style>
  <w:style w:type="character" w:customStyle="1" w:styleId="Formfont2Char">
    <w:name w:val="Form font 2 Char"/>
    <w:basedOn w:val="DefaultParagraphFont"/>
    <w:link w:val="Formfont2"/>
    <w:rsid w:val="00014A46"/>
    <w:rPr>
      <w:rFonts w:ascii="Arial" w:hAnsi="Arial" w:cs="Segoe UI Semilight"/>
      <w:color w:val="000000" w:themeColor="text1"/>
      <w:spacing w:val="-5"/>
      <w:sz w:val="20"/>
      <w:szCs w:val="20"/>
      <w14:numSpacing w14:val="proportional"/>
    </w:rPr>
  </w:style>
  <w:style w:type="table" w:customStyle="1" w:styleId="formtable">
    <w:name w:val="form table"/>
    <w:basedOn w:val="TableNormal"/>
    <w:uiPriority w:val="99"/>
    <w:rsid w:val="00B123D7"/>
    <w:pPr>
      <w:spacing w:after="0" w:line="240" w:lineRule="auto"/>
    </w:pPr>
    <w:rPr>
      <w:rFonts w:ascii="Segoe UI Semibold" w:hAnsi="Segoe UI Semibold"/>
      <w:color w:val="000000" w:themeColor="text1"/>
      <w:sz w:val="20"/>
    </w:rPr>
    <w:tblPr>
      <w:tblCellSpacing w:w="28" w:type="dxa"/>
      <w:tblCellMar>
        <w:top w:w="57" w:type="dxa"/>
        <w:left w:w="57" w:type="dxa"/>
        <w:bottom w:w="57" w:type="dxa"/>
        <w:right w:w="57" w:type="dxa"/>
      </w:tblCellMar>
    </w:tblPr>
    <w:trPr>
      <w:cantSplit/>
      <w:tblCellSpacing w:w="28" w:type="dxa"/>
    </w:trPr>
    <w:tcPr>
      <w:shd w:val="clear" w:color="auto" w:fill="FFFFFF" w:themeFill="background1"/>
      <w:vAlign w:val="center"/>
    </w:tcPr>
  </w:style>
  <w:style w:type="character" w:styleId="Hyperlink">
    <w:name w:val="Hyperlink"/>
    <w:basedOn w:val="DefaultParagraphFont"/>
    <w:uiPriority w:val="99"/>
    <w:unhideWhenUsed/>
    <w:rsid w:val="00B123D7"/>
    <w:rPr>
      <w:color w:val="467886" w:themeColor="hyperlink"/>
      <w:u w:val="single"/>
    </w:rPr>
  </w:style>
  <w:style w:type="character" w:styleId="UnresolvedMention">
    <w:name w:val="Unresolved Mention"/>
    <w:basedOn w:val="DefaultParagraphFont"/>
    <w:uiPriority w:val="99"/>
    <w:semiHidden/>
    <w:unhideWhenUsed/>
    <w:rsid w:val="00B123D7"/>
    <w:rPr>
      <w:color w:val="605E5C"/>
      <w:shd w:val="clear" w:color="auto" w:fill="E1DFDD"/>
    </w:rPr>
  </w:style>
  <w:style w:type="paragraph" w:customStyle="1" w:styleId="Style1">
    <w:name w:val="Style1"/>
    <w:basedOn w:val="Normal"/>
    <w:link w:val="Style1Char"/>
    <w:rsid w:val="00B123D7"/>
  </w:style>
  <w:style w:type="character" w:customStyle="1" w:styleId="Style1Char">
    <w:name w:val="Style1 Char"/>
    <w:basedOn w:val="DefaultParagraphFont"/>
    <w:link w:val="Style1"/>
    <w:rsid w:val="00B123D7"/>
  </w:style>
  <w:style w:type="paragraph" w:customStyle="1" w:styleId="IMWtext">
    <w:name w:val="IMW text"/>
    <w:basedOn w:val="Normal"/>
    <w:qFormat/>
    <w:rsid w:val="00014A46"/>
    <w:pPr>
      <w:spacing w:after="0" w:line="240" w:lineRule="auto"/>
    </w:pPr>
    <w:rPr>
      <w:rFonts w:ascii="DIN 2014" w:hAnsi="DIN 2014"/>
      <w:spacing w:val="-5"/>
      <w:sz w:val="22"/>
      <w:szCs w:val="22"/>
      <w:lang w:val="en-US"/>
    </w:rPr>
  </w:style>
  <w:style w:type="character" w:styleId="FollowedHyperlink">
    <w:name w:val="FollowedHyperlink"/>
    <w:basedOn w:val="DefaultParagraphFont"/>
    <w:uiPriority w:val="99"/>
    <w:semiHidden/>
    <w:unhideWhenUsed/>
    <w:rsid w:val="00014A46"/>
    <w:rPr>
      <w:color w:val="96607D" w:themeColor="followedHyperlink"/>
      <w:u w:val="single"/>
    </w:rPr>
  </w:style>
  <w:style w:type="paragraph" w:styleId="Header">
    <w:name w:val="header"/>
    <w:basedOn w:val="Normal"/>
    <w:link w:val="HeaderChar"/>
    <w:uiPriority w:val="99"/>
    <w:unhideWhenUsed/>
    <w:rsid w:val="00862E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2EC1"/>
  </w:style>
  <w:style w:type="paragraph" w:styleId="Footer">
    <w:name w:val="footer"/>
    <w:basedOn w:val="Normal"/>
    <w:link w:val="FooterChar"/>
    <w:uiPriority w:val="99"/>
    <w:unhideWhenUsed/>
    <w:rsid w:val="00862E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2EC1"/>
  </w:style>
  <w:style w:type="paragraph" w:customStyle="1" w:styleId="IMWboldtext">
    <w:name w:val="IMW bold text"/>
    <w:basedOn w:val="Normal"/>
    <w:qFormat/>
    <w:rsid w:val="00F413EB"/>
    <w:pPr>
      <w:spacing w:after="0" w:line="240" w:lineRule="auto"/>
    </w:pPr>
    <w:rPr>
      <w:rFonts w:ascii="DIN 2014 Bold" w:eastAsiaTheme="minorHAnsi" w:hAnsi="DIN 2014 Bold"/>
      <w:spacing w:val="-5"/>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mastersofwine.org/s1-assignment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Chalmers\Institute%20of%20Masters%20of%20Wine\IMWine%20-%20Collaboration%20-%20Company\Education%20Programme\2026%20Programme\AMS%202026\RAMS_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AC33D6CEEC4A869B7A128A21D60D24"/>
        <w:category>
          <w:name w:val="General"/>
          <w:gallery w:val="placeholder"/>
        </w:category>
        <w:types>
          <w:type w:val="bbPlcHdr"/>
        </w:types>
        <w:behaviors>
          <w:behavior w:val="content"/>
        </w:behaviors>
        <w:guid w:val="{26B6EC56-DF8F-476E-BA35-906F5DB93B34}"/>
      </w:docPartPr>
      <w:docPartBody>
        <w:p w:rsidR="00765286" w:rsidRDefault="00765286">
          <w:pPr>
            <w:pStyle w:val="8FAC33D6CEEC4A869B7A128A21D60D24"/>
          </w:pPr>
          <w:r w:rsidRPr="005E05C3">
            <w:rPr>
              <w:rStyle w:val="PlaceholderText"/>
              <w:rFonts w:ascii="Arial" w:hAnsi="Arial" w:cs="Arial"/>
            </w:rPr>
            <w:t>Click or tap here to enter text.</w:t>
          </w:r>
        </w:p>
      </w:docPartBody>
    </w:docPart>
    <w:docPart>
      <w:docPartPr>
        <w:name w:val="49F159B479C64E5E8DBAE513AB9E3F75"/>
        <w:category>
          <w:name w:val="General"/>
          <w:gallery w:val="placeholder"/>
        </w:category>
        <w:types>
          <w:type w:val="bbPlcHdr"/>
        </w:types>
        <w:behaviors>
          <w:behavior w:val="content"/>
        </w:behaviors>
        <w:guid w:val="{907316A6-06EB-46A0-9039-12E00096FE4A}"/>
      </w:docPartPr>
      <w:docPartBody>
        <w:p w:rsidR="00765286" w:rsidRDefault="00765286">
          <w:pPr>
            <w:pStyle w:val="49F159B479C64E5E8DBAE513AB9E3F75"/>
          </w:pPr>
          <w:r w:rsidRPr="005E05C3">
            <w:rPr>
              <w:rStyle w:val="PlaceholderText"/>
              <w:rFonts w:ascii="Arial" w:hAnsi="Arial" w:cs="Arial"/>
            </w:rPr>
            <w:t>Click or tap here to enter text.</w:t>
          </w:r>
        </w:p>
      </w:docPartBody>
    </w:docPart>
    <w:docPart>
      <w:docPartPr>
        <w:name w:val="CDFC3CF258D849ECA007AA1879DA832D"/>
        <w:category>
          <w:name w:val="General"/>
          <w:gallery w:val="placeholder"/>
        </w:category>
        <w:types>
          <w:type w:val="bbPlcHdr"/>
        </w:types>
        <w:behaviors>
          <w:behavior w:val="content"/>
        </w:behaviors>
        <w:guid w:val="{FD62D803-E696-40B4-AD9B-82B864DBFE52}"/>
      </w:docPartPr>
      <w:docPartBody>
        <w:p w:rsidR="00765286" w:rsidRDefault="00765286">
          <w:pPr>
            <w:pStyle w:val="CDFC3CF258D849ECA007AA1879DA832D"/>
          </w:pPr>
          <w:r w:rsidRPr="005E05C3">
            <w:rPr>
              <w:rStyle w:val="PlaceholderText"/>
              <w:rFonts w:ascii="Arial" w:hAnsi="Arial" w:cs="Arial"/>
            </w:rPr>
            <w:t>Click or tap here to enter text.</w:t>
          </w:r>
        </w:p>
      </w:docPartBody>
    </w:docPart>
    <w:docPart>
      <w:docPartPr>
        <w:name w:val="F322503E42164712BB14803CF03CB8CC"/>
        <w:category>
          <w:name w:val="General"/>
          <w:gallery w:val="placeholder"/>
        </w:category>
        <w:types>
          <w:type w:val="bbPlcHdr"/>
        </w:types>
        <w:behaviors>
          <w:behavior w:val="content"/>
        </w:behaviors>
        <w:guid w:val="{F7D0688E-020F-4CA7-BEFB-6B34EFF1108A}"/>
      </w:docPartPr>
      <w:docPartBody>
        <w:p w:rsidR="00765286" w:rsidRDefault="00765286">
          <w:pPr>
            <w:pStyle w:val="F322503E42164712BB14803CF03CB8CC"/>
          </w:pPr>
          <w:r w:rsidRPr="005E05C3">
            <w:rPr>
              <w:rStyle w:val="PlaceholderText"/>
              <w:rFonts w:ascii="Arial" w:hAnsi="Arial" w:cs="Arial"/>
            </w:rPr>
            <w:t>Click or tap here to enter text.</w:t>
          </w:r>
        </w:p>
      </w:docPartBody>
    </w:docPart>
    <w:docPart>
      <w:docPartPr>
        <w:name w:val="DEA3E55C1BC7410D9DBB23881A770F16"/>
        <w:category>
          <w:name w:val="General"/>
          <w:gallery w:val="placeholder"/>
        </w:category>
        <w:types>
          <w:type w:val="bbPlcHdr"/>
        </w:types>
        <w:behaviors>
          <w:behavior w:val="content"/>
        </w:behaviors>
        <w:guid w:val="{3571F88D-543F-4191-B5F3-B273CF4CAFC8}"/>
      </w:docPartPr>
      <w:docPartBody>
        <w:p w:rsidR="00765286" w:rsidRDefault="00765286">
          <w:pPr>
            <w:pStyle w:val="DEA3E55C1BC7410D9DBB23881A770F16"/>
          </w:pPr>
          <w:r w:rsidRPr="005E05C3">
            <w:rPr>
              <w:rStyle w:val="PlaceholderText"/>
              <w:rFonts w:ascii="Arial" w:hAnsi="Arial" w:cs="Arial"/>
            </w:rPr>
            <w:t>Click or tap here to enter text.</w:t>
          </w:r>
        </w:p>
      </w:docPartBody>
    </w:docPart>
    <w:docPart>
      <w:docPartPr>
        <w:name w:val="6CFC548D5A4441C38B09D37296FD4448"/>
        <w:category>
          <w:name w:val="General"/>
          <w:gallery w:val="placeholder"/>
        </w:category>
        <w:types>
          <w:type w:val="bbPlcHdr"/>
        </w:types>
        <w:behaviors>
          <w:behavior w:val="content"/>
        </w:behaviors>
        <w:guid w:val="{6A18C591-1C0F-406E-962C-FDC7D67C5309}"/>
      </w:docPartPr>
      <w:docPartBody>
        <w:p w:rsidR="00765286" w:rsidRDefault="00765286">
          <w:pPr>
            <w:pStyle w:val="6CFC548D5A4441C38B09D37296FD4448"/>
          </w:pPr>
          <w:r w:rsidRPr="005E05C3">
            <w:rPr>
              <w:rStyle w:val="PlaceholderText"/>
              <w:rFonts w:ascii="Arial" w:hAnsi="Arial" w:cs="Arial"/>
            </w:rPr>
            <w:t>Click or tap here to enter text.</w:t>
          </w:r>
        </w:p>
      </w:docPartBody>
    </w:docPart>
    <w:docPart>
      <w:docPartPr>
        <w:name w:val="EEC10E22D5034FC7B30D5C3147E44080"/>
        <w:category>
          <w:name w:val="General"/>
          <w:gallery w:val="placeholder"/>
        </w:category>
        <w:types>
          <w:type w:val="bbPlcHdr"/>
        </w:types>
        <w:behaviors>
          <w:behavior w:val="content"/>
        </w:behaviors>
        <w:guid w:val="{D809361F-9DB5-4ABB-9E48-AD0C956CF782}"/>
      </w:docPartPr>
      <w:docPartBody>
        <w:p w:rsidR="00765286" w:rsidRDefault="00765286">
          <w:pPr>
            <w:pStyle w:val="EEC10E22D5034FC7B30D5C3147E44080"/>
          </w:pPr>
          <w:r w:rsidRPr="005E05C3">
            <w:rPr>
              <w:rStyle w:val="PlaceholderText"/>
              <w:rFonts w:ascii="Arial" w:hAnsi="Arial" w:cs="Arial"/>
            </w:rPr>
            <w:t>Click or tap here to enter text.</w:t>
          </w:r>
        </w:p>
      </w:docPartBody>
    </w:docPart>
    <w:docPart>
      <w:docPartPr>
        <w:name w:val="8D5191AE561144CAB89F7D0453725344"/>
        <w:category>
          <w:name w:val="General"/>
          <w:gallery w:val="placeholder"/>
        </w:category>
        <w:types>
          <w:type w:val="bbPlcHdr"/>
        </w:types>
        <w:behaviors>
          <w:behavior w:val="content"/>
        </w:behaviors>
        <w:guid w:val="{CDAFB1C8-F5FD-48EE-BA07-062B95962041}"/>
      </w:docPartPr>
      <w:docPartBody>
        <w:p w:rsidR="00765286" w:rsidRDefault="00765286">
          <w:pPr>
            <w:pStyle w:val="8D5191AE561144CAB89F7D0453725344"/>
          </w:pPr>
          <w:r w:rsidRPr="005E05C3">
            <w:rPr>
              <w:rStyle w:val="PlaceholderText"/>
              <w:rFonts w:ascii="Arial" w:hAnsi="Arial" w:cs="Arial"/>
            </w:rPr>
            <w:t>Click or tap here to enter text.</w:t>
          </w:r>
        </w:p>
      </w:docPartBody>
    </w:docPart>
    <w:docPart>
      <w:docPartPr>
        <w:name w:val="FB020F3F44BC4259BBFA76C34A6D76A1"/>
        <w:category>
          <w:name w:val="General"/>
          <w:gallery w:val="placeholder"/>
        </w:category>
        <w:types>
          <w:type w:val="bbPlcHdr"/>
        </w:types>
        <w:behaviors>
          <w:behavior w:val="content"/>
        </w:behaviors>
        <w:guid w:val="{0C973C64-4628-4E7F-9EB2-A170C2B9F25C}"/>
      </w:docPartPr>
      <w:docPartBody>
        <w:p w:rsidR="00765286" w:rsidRDefault="00765286">
          <w:pPr>
            <w:pStyle w:val="FB020F3F44BC4259BBFA76C34A6D76A1"/>
          </w:pPr>
          <w:r w:rsidRPr="005E05C3">
            <w:rPr>
              <w:rStyle w:val="PlaceholderText"/>
              <w:rFonts w:ascii="Arial" w:hAnsi="Arial" w:cs="Arial"/>
            </w:rPr>
            <w:t>Click or tap here to enter text.</w:t>
          </w:r>
        </w:p>
      </w:docPartBody>
    </w:docPart>
    <w:docPart>
      <w:docPartPr>
        <w:name w:val="936014BB0FDD48DA84A09C658B869169"/>
        <w:category>
          <w:name w:val="General"/>
          <w:gallery w:val="placeholder"/>
        </w:category>
        <w:types>
          <w:type w:val="bbPlcHdr"/>
        </w:types>
        <w:behaviors>
          <w:behavior w:val="content"/>
        </w:behaviors>
        <w:guid w:val="{D879D01C-57AC-4AA4-B354-487DD2AB6FA6}"/>
      </w:docPartPr>
      <w:docPartBody>
        <w:p w:rsidR="00765286" w:rsidRDefault="00765286">
          <w:pPr>
            <w:pStyle w:val="936014BB0FDD48DA84A09C658B869169"/>
          </w:pPr>
          <w:r w:rsidRPr="005E05C3">
            <w:rPr>
              <w:rStyle w:val="PlaceholderText"/>
              <w:rFonts w:ascii="Arial" w:hAnsi="Arial" w:cs="Arial"/>
            </w:rPr>
            <w:t>Click or tap here to enter text.</w:t>
          </w:r>
        </w:p>
      </w:docPartBody>
    </w:docPart>
    <w:docPart>
      <w:docPartPr>
        <w:name w:val="8253065D46634A23973CFD45B3FEF466"/>
        <w:category>
          <w:name w:val="General"/>
          <w:gallery w:val="placeholder"/>
        </w:category>
        <w:types>
          <w:type w:val="bbPlcHdr"/>
        </w:types>
        <w:behaviors>
          <w:behavior w:val="content"/>
        </w:behaviors>
        <w:guid w:val="{0CF981DD-6B4A-48F5-A7AA-95443302DD42}"/>
      </w:docPartPr>
      <w:docPartBody>
        <w:p w:rsidR="00765286" w:rsidRDefault="00765286">
          <w:pPr>
            <w:pStyle w:val="8253065D46634A23973CFD45B3FEF466"/>
          </w:pPr>
          <w:r w:rsidRPr="005E05C3">
            <w:rPr>
              <w:rStyle w:val="PlaceholderText"/>
              <w:rFonts w:ascii="Arial" w:hAnsi="Arial" w:cs="Arial"/>
            </w:rPr>
            <w:t>Click or tap here to enter text.</w:t>
          </w:r>
        </w:p>
      </w:docPartBody>
    </w:docPart>
    <w:docPart>
      <w:docPartPr>
        <w:name w:val="1CD7CEECC85E43CC8E34724D5E21595F"/>
        <w:category>
          <w:name w:val="General"/>
          <w:gallery w:val="placeholder"/>
        </w:category>
        <w:types>
          <w:type w:val="bbPlcHdr"/>
        </w:types>
        <w:behaviors>
          <w:behavior w:val="content"/>
        </w:behaviors>
        <w:guid w:val="{DA82AA57-805B-4B3A-A0FA-8BB26AF78176}"/>
      </w:docPartPr>
      <w:docPartBody>
        <w:p w:rsidR="00765286" w:rsidRDefault="00765286">
          <w:pPr>
            <w:pStyle w:val="1CD7CEECC85E43CC8E34724D5E21595F"/>
          </w:pPr>
          <w:r w:rsidRPr="005E05C3">
            <w:rPr>
              <w:rStyle w:val="PlaceholderText"/>
              <w:rFonts w:ascii="Arial" w:hAnsi="Arial" w:cs="Arial"/>
            </w:rPr>
            <w:t>Click or tap here to enter text.</w:t>
          </w:r>
        </w:p>
      </w:docPartBody>
    </w:docPart>
    <w:docPart>
      <w:docPartPr>
        <w:name w:val="D1DD6F52063B42DFB0CE2BC70BFC111B"/>
        <w:category>
          <w:name w:val="General"/>
          <w:gallery w:val="placeholder"/>
        </w:category>
        <w:types>
          <w:type w:val="bbPlcHdr"/>
        </w:types>
        <w:behaviors>
          <w:behavior w:val="content"/>
        </w:behaviors>
        <w:guid w:val="{B6074B0A-C659-4F6B-B7EA-5FC0027EA1CF}"/>
      </w:docPartPr>
      <w:docPartBody>
        <w:p w:rsidR="00FD10DB" w:rsidRDefault="00FD10DB" w:rsidP="00FD10DB">
          <w:pPr>
            <w:pStyle w:val="D1DD6F52063B42DFB0CE2BC70BFC111B"/>
          </w:pPr>
          <w:r w:rsidRPr="005E05C3">
            <w:rPr>
              <w:rStyle w:val="PlaceholderText"/>
              <w:rFonts w:ascii="Arial" w:hAnsi="Arial" w:cs="Arial"/>
            </w:rPr>
            <w:t>Click or tap here to enter text.</w:t>
          </w:r>
        </w:p>
      </w:docPartBody>
    </w:docPart>
    <w:docPart>
      <w:docPartPr>
        <w:name w:val="F14878DEFB204D628AB1F863E7AE9D02"/>
        <w:category>
          <w:name w:val="General"/>
          <w:gallery w:val="placeholder"/>
        </w:category>
        <w:types>
          <w:type w:val="bbPlcHdr"/>
        </w:types>
        <w:behaviors>
          <w:behavior w:val="content"/>
        </w:behaviors>
        <w:guid w:val="{EC24DF07-80C2-42C2-9683-8402214F5C93}"/>
      </w:docPartPr>
      <w:docPartBody>
        <w:p w:rsidR="00FD10DB" w:rsidRDefault="00FD10DB" w:rsidP="00FD10DB">
          <w:pPr>
            <w:pStyle w:val="F14878DEFB204D628AB1F863E7AE9D02"/>
          </w:pPr>
          <w:r w:rsidRPr="005E05C3">
            <w:rPr>
              <w:rStyle w:val="PlaceholderText"/>
              <w:rFonts w:ascii="Arial" w:hAnsi="Arial" w:cs="Arial"/>
            </w:rPr>
            <w:t>Click or tap here to enter text.</w:t>
          </w:r>
        </w:p>
      </w:docPartBody>
    </w:docPart>
    <w:docPart>
      <w:docPartPr>
        <w:name w:val="BA0E97E5B214481784B951A515F7B89A"/>
        <w:category>
          <w:name w:val="General"/>
          <w:gallery w:val="placeholder"/>
        </w:category>
        <w:types>
          <w:type w:val="bbPlcHdr"/>
        </w:types>
        <w:behaviors>
          <w:behavior w:val="content"/>
        </w:behaviors>
        <w:guid w:val="{78F5953F-A72C-4839-A22F-B2AE6DDA215F}"/>
      </w:docPartPr>
      <w:docPartBody>
        <w:p w:rsidR="00FD10DB" w:rsidRDefault="00FD10DB" w:rsidP="00FD10DB">
          <w:pPr>
            <w:pStyle w:val="BA0E97E5B214481784B951A515F7B89A"/>
          </w:pPr>
          <w:r w:rsidRPr="005E05C3">
            <w:rPr>
              <w:rStyle w:val="PlaceholderText"/>
              <w:rFonts w:ascii="Arial" w:hAnsi="Arial" w:cs="Arial"/>
            </w:rPr>
            <w:t>Click or tap here to enter text.</w:t>
          </w:r>
        </w:p>
      </w:docPartBody>
    </w:docPart>
    <w:docPart>
      <w:docPartPr>
        <w:name w:val="44E5DB2701B042FC98B3504F93FC0709"/>
        <w:category>
          <w:name w:val="General"/>
          <w:gallery w:val="placeholder"/>
        </w:category>
        <w:types>
          <w:type w:val="bbPlcHdr"/>
        </w:types>
        <w:behaviors>
          <w:behavior w:val="content"/>
        </w:behaviors>
        <w:guid w:val="{4C523FAF-5671-4DD8-9B7A-4A92580F826B}"/>
      </w:docPartPr>
      <w:docPartBody>
        <w:p w:rsidR="00FD10DB" w:rsidRDefault="00FD10DB" w:rsidP="00FD10DB">
          <w:pPr>
            <w:pStyle w:val="44E5DB2701B042FC98B3504F93FC0709"/>
          </w:pPr>
          <w:r w:rsidRPr="005E05C3">
            <w:rPr>
              <w:rStyle w:val="PlaceholderText"/>
              <w:rFonts w:ascii="Arial" w:hAnsi="Arial" w:cs="Arial"/>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IN 2014">
    <w:altName w:val="Calibri"/>
    <w:panose1 w:val="020B0504020202020204"/>
    <w:charset w:val="00"/>
    <w:family w:val="swiss"/>
    <w:notTrueType/>
    <w:pitch w:val="variable"/>
    <w:sig w:usb0="A00002FF" w:usb1="5000204B" w:usb2="00000020" w:usb3="00000000" w:csb0="00000097" w:csb1="00000000"/>
  </w:font>
  <w:font w:name="DIN 2014 Bold">
    <w:panose1 w:val="020B0704020202020204"/>
    <w:charset w:val="00"/>
    <w:family w:val="swiss"/>
    <w:notTrueType/>
    <w:pitch w:val="variable"/>
    <w:sig w:usb0="A00002FF" w:usb1="5000204B" w:usb2="00000020"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286"/>
    <w:rsid w:val="00104551"/>
    <w:rsid w:val="001465DC"/>
    <w:rsid w:val="005B2C45"/>
    <w:rsid w:val="00765286"/>
    <w:rsid w:val="00A90C9F"/>
    <w:rsid w:val="00B14DE3"/>
    <w:rsid w:val="00D128BB"/>
    <w:rsid w:val="00D24643"/>
    <w:rsid w:val="00E35300"/>
    <w:rsid w:val="00FD10D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10DB"/>
    <w:rPr>
      <w:color w:val="666666"/>
    </w:rPr>
  </w:style>
  <w:style w:type="paragraph" w:customStyle="1" w:styleId="8FAC33D6CEEC4A869B7A128A21D60D24">
    <w:name w:val="8FAC33D6CEEC4A869B7A128A21D60D24"/>
  </w:style>
  <w:style w:type="paragraph" w:customStyle="1" w:styleId="49F159B479C64E5E8DBAE513AB9E3F75">
    <w:name w:val="49F159B479C64E5E8DBAE513AB9E3F75"/>
  </w:style>
  <w:style w:type="paragraph" w:customStyle="1" w:styleId="CDFC3CF258D849ECA007AA1879DA832D">
    <w:name w:val="CDFC3CF258D849ECA007AA1879DA832D"/>
  </w:style>
  <w:style w:type="paragraph" w:customStyle="1" w:styleId="F322503E42164712BB14803CF03CB8CC">
    <w:name w:val="F322503E42164712BB14803CF03CB8CC"/>
  </w:style>
  <w:style w:type="paragraph" w:customStyle="1" w:styleId="DEA3E55C1BC7410D9DBB23881A770F16">
    <w:name w:val="DEA3E55C1BC7410D9DBB23881A770F16"/>
  </w:style>
  <w:style w:type="paragraph" w:customStyle="1" w:styleId="6CFC548D5A4441C38B09D37296FD4448">
    <w:name w:val="6CFC548D5A4441C38B09D37296FD4448"/>
  </w:style>
  <w:style w:type="paragraph" w:customStyle="1" w:styleId="EEC10E22D5034FC7B30D5C3147E44080">
    <w:name w:val="EEC10E22D5034FC7B30D5C3147E44080"/>
  </w:style>
  <w:style w:type="paragraph" w:customStyle="1" w:styleId="8D5191AE561144CAB89F7D0453725344">
    <w:name w:val="8D5191AE561144CAB89F7D0453725344"/>
  </w:style>
  <w:style w:type="paragraph" w:customStyle="1" w:styleId="FB020F3F44BC4259BBFA76C34A6D76A1">
    <w:name w:val="FB020F3F44BC4259BBFA76C34A6D76A1"/>
  </w:style>
  <w:style w:type="paragraph" w:customStyle="1" w:styleId="936014BB0FDD48DA84A09C658B869169">
    <w:name w:val="936014BB0FDD48DA84A09C658B869169"/>
  </w:style>
  <w:style w:type="paragraph" w:customStyle="1" w:styleId="8253065D46634A23973CFD45B3FEF466">
    <w:name w:val="8253065D46634A23973CFD45B3FEF466"/>
  </w:style>
  <w:style w:type="paragraph" w:customStyle="1" w:styleId="1CD7CEECC85E43CC8E34724D5E21595F">
    <w:name w:val="1CD7CEECC85E43CC8E34724D5E21595F"/>
  </w:style>
  <w:style w:type="paragraph" w:customStyle="1" w:styleId="D1DD6F52063B42DFB0CE2BC70BFC111B">
    <w:name w:val="D1DD6F52063B42DFB0CE2BC70BFC111B"/>
    <w:rsid w:val="00FD10DB"/>
  </w:style>
  <w:style w:type="paragraph" w:customStyle="1" w:styleId="F14878DEFB204D628AB1F863E7AE9D02">
    <w:name w:val="F14878DEFB204D628AB1F863E7AE9D02"/>
    <w:rsid w:val="00FD10DB"/>
  </w:style>
  <w:style w:type="paragraph" w:customStyle="1" w:styleId="BA0E97E5B214481784B951A515F7B89A">
    <w:name w:val="BA0E97E5B214481784B951A515F7B89A"/>
    <w:rsid w:val="00FD10DB"/>
  </w:style>
  <w:style w:type="paragraph" w:customStyle="1" w:styleId="44E5DB2701B042FC98B3504F93FC0709">
    <w:name w:val="44E5DB2701B042FC98B3504F93FC0709"/>
    <w:rsid w:val="00FD10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fe9d506-2097-4674-9b85-69d9febce8e7">
      <Terms xmlns="http://schemas.microsoft.com/office/infopath/2007/PartnerControls"/>
    </lcf76f155ced4ddcb4097134ff3c332f>
    <TaxCatchAll xmlns="3ebddcb4-0c54-4d87-b1fd-4560142661b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B5632E541342C4A830EFFCC0D1C2063" ma:contentTypeVersion="16" ma:contentTypeDescription="Create a new document." ma:contentTypeScope="" ma:versionID="037d6271fc3a51ff23703d7926614de1">
  <xsd:schema xmlns:xsd="http://www.w3.org/2001/XMLSchema" xmlns:xs="http://www.w3.org/2001/XMLSchema" xmlns:p="http://schemas.microsoft.com/office/2006/metadata/properties" xmlns:ns2="3ebddcb4-0c54-4d87-b1fd-4560142661bd" xmlns:ns3="2fe9d506-2097-4674-9b85-69d9febce8e7" targetNamespace="http://schemas.microsoft.com/office/2006/metadata/properties" ma:root="true" ma:fieldsID="85ba43e97c50ccdc6f1872926c8ad26d" ns2:_="" ns3:_="">
    <xsd:import namespace="3ebddcb4-0c54-4d87-b1fd-4560142661bd"/>
    <xsd:import namespace="2fe9d506-2097-4674-9b85-69d9febce8e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bddcb4-0c54-4d87-b1fd-4560142661b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6adf2862-7260-4c4d-9a88-af640689ea55}" ma:internalName="TaxCatchAll" ma:showField="CatchAllData" ma:web="3ebddcb4-0c54-4d87-b1fd-4560142661b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fe9d506-2097-4674-9b85-69d9febce8e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238b96e-26ab-41b8-b27f-43c86108c0c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50FE16-A2CD-42E7-9A56-D635B32FD96E}">
  <ds:schemaRefs>
    <ds:schemaRef ds:uri="http://schemas.microsoft.com/sharepoint/v3/contenttype/forms"/>
  </ds:schemaRefs>
</ds:datastoreItem>
</file>

<file path=customXml/itemProps2.xml><?xml version="1.0" encoding="utf-8"?>
<ds:datastoreItem xmlns:ds="http://schemas.openxmlformats.org/officeDocument/2006/customXml" ds:itemID="{54676659-B602-436E-A912-014FFE36DB30}">
  <ds:schemaRefs>
    <ds:schemaRef ds:uri="http://schemas.microsoft.com/office/2006/metadata/properties"/>
    <ds:schemaRef ds:uri="http://schemas.microsoft.com/office/infopath/2007/PartnerControls"/>
    <ds:schemaRef ds:uri="2fe9d506-2097-4674-9b85-69d9febce8e7"/>
    <ds:schemaRef ds:uri="3ebddcb4-0c54-4d87-b1fd-4560142661bd"/>
  </ds:schemaRefs>
</ds:datastoreItem>
</file>

<file path=customXml/itemProps3.xml><?xml version="1.0" encoding="utf-8"?>
<ds:datastoreItem xmlns:ds="http://schemas.openxmlformats.org/officeDocument/2006/customXml" ds:itemID="{59882A06-EFB1-4691-9B2F-332CD5A115CF}"/>
</file>

<file path=docMetadata/LabelInfo.xml><?xml version="1.0" encoding="utf-8"?>
<clbl:labelList xmlns:clbl="http://schemas.microsoft.com/office/2020/mipLabelMetadata">
  <clbl:label id="{6744f298-8f03-41b2-8013-d18c378c61d9}" enabled="0" method="" siteId="{6744f298-8f03-41b2-8013-d18c378c61d9}" removed="1"/>
</clbl:labelList>
</file>

<file path=docProps/app.xml><?xml version="1.0" encoding="utf-8"?>
<Properties xmlns="http://schemas.openxmlformats.org/officeDocument/2006/extended-properties" xmlns:vt="http://schemas.openxmlformats.org/officeDocument/2006/docPropsVTypes">
  <Template>RAMS_FORM.dotx</Template>
  <TotalTime>0</TotalTime>
  <Pages>4</Pages>
  <Words>993</Words>
  <Characters>4860</Characters>
  <Application>Microsoft Office Word</Application>
  <DocSecurity>0</DocSecurity>
  <Lines>147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2025-09-22T14:40:00Z</dcterms:created>
  <dcterms:modified xsi:type="dcterms:W3CDTF">2025-12-03T12:43:00Z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0x010100EB5632E541342C4A830EFFCC0D1C2063</vt:lpwstr>
  </property>
</Properties>
</file>